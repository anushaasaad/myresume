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1008"/>
        <w:gridCol w:w="230"/>
        <w:gridCol w:w="3835"/>
        <w:gridCol w:w="5602"/>
        <w:gridCol w:w="391"/>
        <w:gridCol w:w="576"/>
      </w:tblGrid>
      <w:tr w:rsidR="00F91753" w:rsidRPr="00320ECB" w:rsidTr="0089047A">
        <w:trPr>
          <w:trHeight w:val="600"/>
        </w:trPr>
        <w:tc>
          <w:tcPr>
            <w:tcW w:w="116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320ECB"/>
        </w:tc>
      </w:tr>
      <w:tr w:rsidR="00173B36" w:rsidRPr="00320ECB" w:rsidTr="0089047A">
        <w:trPr>
          <w:trHeight w:val="273"/>
        </w:trPr>
        <w:tc>
          <w:tcPr>
            <w:tcW w:w="567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1E5794">
            <w:pPr>
              <w:pStyle w:val="NoSpacing"/>
            </w:pP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160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61E7B" w:rsidRDefault="00261E7B" w:rsidP="005A3E0B">
            <w:pPr>
              <w:pStyle w:val="Title"/>
              <w:rPr>
                <w:noProof/>
              </w:rPr>
            </w:pPr>
            <w:r w:rsidRPr="00320ECB">
              <w:rPr>
                <w:noProof/>
              </w:rPr>
              <mc:AlternateContent>
                <mc:Choice Requires="wps">
                  <w:drawing>
                    <wp:inline distT="0" distB="0" distL="0" distR="0" wp14:anchorId="5F0FC996" wp14:editId="60790108">
                      <wp:extent cx="585216" cy="91440"/>
                      <wp:effectExtent l="0" t="0" r="24765" b="22860"/>
                      <wp:docPr id="3" name="Freeform: Shape 3">
                        <a:extLst xmlns:a="http://schemas.openxmlformats.org/drawingml/2006/main">
                          <a:ext uri="{C183D7F6-B498-43B3-948B-1728B52AA6E4}">
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216" cy="91440"/>
                              </a:xfrm>
                              <a:custGeom>
                                <a:avLst/>
                                <a:gdLst>
                                  <a:gd name="connsiteX0" fmla="*/ 542407 w 581601"/>
                                  <a:gd name="connsiteY0" fmla="*/ 0 h 88582"/>
                                  <a:gd name="connsiteX1" fmla="*/ 498155 w 581601"/>
                                  <a:gd name="connsiteY1" fmla="*/ 36698 h 88582"/>
                                  <a:gd name="connsiteX2" fmla="*/ 0 w 581601"/>
                                  <a:gd name="connsiteY2" fmla="*/ 36698 h 88582"/>
                                  <a:gd name="connsiteX3" fmla="*/ 0 w 581601"/>
                                  <a:gd name="connsiteY3" fmla="*/ 54415 h 88582"/>
                                  <a:gd name="connsiteX4" fmla="*/ 498155 w 581601"/>
                                  <a:gd name="connsiteY4" fmla="*/ 54415 h 88582"/>
                                  <a:gd name="connsiteX5" fmla="*/ 542407 w 581601"/>
                                  <a:gd name="connsiteY5" fmla="*/ 91113 h 88582"/>
                                  <a:gd name="connsiteX6" fmla="*/ 587924 w 581601"/>
                                  <a:gd name="connsiteY6" fmla="*/ 45557 h 88582"/>
                                  <a:gd name="connsiteX7" fmla="*/ 542407 w 581601"/>
                                  <a:gd name="connsiteY7" fmla="*/ 0 h 88582"/>
                                  <a:gd name="connsiteX8" fmla="*/ 542407 w 581601"/>
                                  <a:gd name="connsiteY8" fmla="*/ 73397 h 88582"/>
                                  <a:gd name="connsiteX9" fmla="*/ 515856 w 581601"/>
                                  <a:gd name="connsiteY9" fmla="*/ 54415 h 88582"/>
                                  <a:gd name="connsiteX10" fmla="*/ 515856 w 581601"/>
                                  <a:gd name="connsiteY10" fmla="*/ 37964 h 88582"/>
                                  <a:gd name="connsiteX11" fmla="*/ 542407 w 581601"/>
                                  <a:gd name="connsiteY11" fmla="*/ 18982 h 88582"/>
                                  <a:gd name="connsiteX12" fmla="*/ 570223 w 581601"/>
                                  <a:gd name="connsiteY12" fmla="*/ 46822 h 88582"/>
                                  <a:gd name="connsiteX13" fmla="*/ 542407 w 581601"/>
                                  <a:gd name="connsiteY13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14AD19" id="Freeform: Shape 3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    <w10:anchorlock/>
                    </v:shape>
                  </w:pict>
                </mc:Fallback>
              </mc:AlternateContent>
            </w:r>
            <w:r w:rsidRPr="00320ECB">
              <w:t xml:space="preserve"> </w:t>
            </w:r>
            <w:r w:rsidR="00535DA7">
              <w:t>ANUSHA SAAD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25BB124" wp14:editId="1D2966D3">
                      <wp:extent cx="594245" cy="88583"/>
                      <wp:effectExtent l="0" t="0" r="15875" b="26035"/>
                      <wp:docPr id="4" name="Freeform: Shape 4">
                        <a:extLst xmlns:a="http://schemas.openxmlformats.org/drawingml/2006/main">
                          <a:ext uri="{C183D7F6-B498-43B3-948B-1728B52AA6E4}">
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245" cy="88583"/>
                              </a:xfrm>
                              <a:custGeom>
                                <a:avLst/>
                                <a:gdLst>
                                  <a:gd name="connsiteX0" fmla="*/ 598039 w 594245"/>
                                  <a:gd name="connsiteY0" fmla="*/ 36698 h 88582"/>
                                  <a:gd name="connsiteX1" fmla="*/ 89769 w 594245"/>
                                  <a:gd name="connsiteY1" fmla="*/ 36698 h 88582"/>
                                  <a:gd name="connsiteX2" fmla="*/ 45517 w 594245"/>
                                  <a:gd name="connsiteY2" fmla="*/ 0 h 88582"/>
                                  <a:gd name="connsiteX3" fmla="*/ 0 w 594245"/>
                                  <a:gd name="connsiteY3" fmla="*/ 45557 h 88582"/>
                                  <a:gd name="connsiteX4" fmla="*/ 45517 w 594245"/>
                                  <a:gd name="connsiteY4" fmla="*/ 91113 h 88582"/>
                                  <a:gd name="connsiteX5" fmla="*/ 89769 w 594245"/>
                                  <a:gd name="connsiteY5" fmla="*/ 54415 h 88582"/>
                                  <a:gd name="connsiteX6" fmla="*/ 598039 w 594245"/>
                                  <a:gd name="connsiteY6" fmla="*/ 54415 h 88582"/>
                                  <a:gd name="connsiteX7" fmla="*/ 598039 w 594245"/>
                                  <a:gd name="connsiteY7" fmla="*/ 36698 h 88582"/>
                                  <a:gd name="connsiteX8" fmla="*/ 45517 w 594245"/>
                                  <a:gd name="connsiteY8" fmla="*/ 73397 h 88582"/>
                                  <a:gd name="connsiteX9" fmla="*/ 17701 w 594245"/>
                                  <a:gd name="connsiteY9" fmla="*/ 45557 h 88582"/>
                                  <a:gd name="connsiteX10" fmla="*/ 45517 w 594245"/>
                                  <a:gd name="connsiteY10" fmla="*/ 17716 h 88582"/>
                                  <a:gd name="connsiteX11" fmla="*/ 73333 w 594245"/>
                                  <a:gd name="connsiteY11" fmla="*/ 45557 h 88582"/>
                                  <a:gd name="connsiteX12" fmla="*/ 45517 w 594245"/>
                                  <a:gd name="connsiteY12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16459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CEDBF8" id="Freeform: Shape 4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    <w10:anchorlock/>
                    </v:shape>
                  </w:pict>
                </mc:Fallback>
              </mc:AlternateContent>
            </w:r>
          </w:p>
          <w:p w:rsidR="00B62B99" w:rsidRPr="00173B36" w:rsidRDefault="00535DA7" w:rsidP="00535DA7">
            <w:pPr>
              <w:pStyle w:val="Subtitle"/>
            </w:pPr>
            <w:r>
              <w:t>undergraduate – bs (computer science)</w:t>
            </w:r>
          </w:p>
        </w:tc>
        <w:tc>
          <w:tcPr>
            <w:tcW w:w="289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25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1E5794">
            <w:pPr>
              <w:pStyle w:val="NoSpacing"/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</w:tr>
      <w:tr w:rsidR="00F91753" w:rsidRPr="00320ECB" w:rsidTr="0089047A">
        <w:trPr>
          <w:trHeight w:val="605"/>
        </w:trPr>
        <w:tc>
          <w:tcPr>
            <w:tcW w:w="11624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86284" w:rsidRPr="00320ECB" w:rsidTr="0089047A">
        <w:trPr>
          <w:trHeight w:val="2160"/>
        </w:trPr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272060749"/>
              <w:placeholder>
                <w:docPart w:val="A813911DE1EB431BBDA5D11F4D743C69"/>
              </w:placeholder>
              <w:temporary/>
              <w:showingPlcHdr/>
              <w15:appearance w15:val="hidden"/>
            </w:sdtPr>
            <w:sdtEndPr/>
            <w:sdtContent>
              <w:p w:rsidR="00792D43" w:rsidRPr="00173B36" w:rsidRDefault="00FF673C" w:rsidP="00F53B71">
                <w:pPr>
                  <w:pStyle w:val="Heading1"/>
                  <w:outlineLvl w:val="0"/>
                </w:pPr>
                <w:r w:rsidRPr="00173B36">
                  <w:t>CONTACT</w:t>
                </w:r>
              </w:p>
            </w:sdtContent>
          </w:sdt>
          <w:p w:rsidR="003E1692" w:rsidRPr="00173B36" w:rsidRDefault="003E1692" w:rsidP="00F53B71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40CE4D41" wp14:editId="4C2F30BC">
                      <wp:extent cx="521970" cy="0"/>
                      <wp:effectExtent l="0" t="0" r="0" b="0"/>
                      <wp:docPr id="13" name="Straight Connector 1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69D5772" id="Straight Connector 13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LCWJY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92D43" w:rsidRPr="00173B36" w:rsidRDefault="00FB1F01" w:rsidP="00F53B71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</w:rPr>
              <w:drawing>
                <wp:inline distT="0" distB="0" distL="0" distR="0" wp14:anchorId="6DD3235E" wp14:editId="2810BC5C">
                  <wp:extent cx="198010" cy="187200"/>
                  <wp:effectExtent l="0" t="0" r="0" b="3810"/>
                  <wp:docPr id="8" name="Graphic 8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  <w:r w:rsidR="00535DA7">
              <w:t>+92-3208218714</w:t>
            </w:r>
          </w:p>
          <w:p w:rsidR="00535DA7" w:rsidRDefault="005D6812" w:rsidP="00066E69">
            <w:pPr>
              <w:pStyle w:val="Contact"/>
              <w:framePr w:wrap="auto" w:vAnchor="margin" w:xAlign="left" w:yAlign="inline"/>
              <w:numPr>
                <w:ilvl w:val="0"/>
                <w:numId w:val="8"/>
              </w:numPr>
              <w:suppressOverlap w:val="0"/>
              <w:rPr>
                <w:rFonts w:ascii="Arial" w:eastAsia="Arial" w:hAnsi="Arial" w:cs="Arial"/>
                <w:sz w:val="24"/>
              </w:rPr>
            </w:pPr>
            <w:hyperlink r:id="rId13" w:history="1">
              <w:r w:rsidR="00066E69" w:rsidRPr="00EF06FE">
                <w:rPr>
                  <w:rStyle w:val="Hyperlink"/>
                  <w:rFonts w:ascii="Arial" w:eastAsia="Arial" w:hAnsi="Arial" w:cs="Arial"/>
                  <w:sz w:val="24"/>
                </w:rPr>
                <w:t>anusha.saad01@gmail.com</w:t>
              </w:r>
            </w:hyperlink>
          </w:p>
          <w:p w:rsidR="00066E69" w:rsidRDefault="005D6812" w:rsidP="00066E69">
            <w:pPr>
              <w:pStyle w:val="Contact"/>
              <w:framePr w:wrap="auto" w:vAnchor="margin" w:xAlign="left" w:yAlign="inline"/>
              <w:numPr>
                <w:ilvl w:val="0"/>
                <w:numId w:val="8"/>
              </w:numPr>
              <w:suppressOverlap w:val="0"/>
              <w:rPr>
                <w:rFonts w:ascii="Arial" w:eastAsia="Arial" w:hAnsi="Arial" w:cs="Arial"/>
                <w:sz w:val="24"/>
              </w:rPr>
            </w:pPr>
            <w:hyperlink r:id="rId14" w:history="1">
              <w:r w:rsidR="00080CA5" w:rsidRPr="00D1559E">
                <w:rPr>
                  <w:rStyle w:val="Hyperlink"/>
                  <w:rFonts w:ascii="Arial" w:eastAsia="Arial" w:hAnsi="Arial" w:cs="Arial"/>
                  <w:sz w:val="24"/>
                </w:rPr>
                <w:t>https://www.linkedin.com/in/anusha-s-444a891a3/</w:t>
              </w:r>
            </w:hyperlink>
          </w:p>
          <w:p w:rsidR="00080CA5" w:rsidRPr="00535DA7" w:rsidRDefault="00080CA5" w:rsidP="00080CA5">
            <w:pPr>
              <w:pStyle w:val="Contact"/>
              <w:framePr w:wrap="auto" w:vAnchor="margin" w:xAlign="left" w:yAlign="inline"/>
              <w:numPr>
                <w:ilvl w:val="0"/>
                <w:numId w:val="8"/>
              </w:numPr>
              <w:suppressOverlap w:val="0"/>
              <w:rPr>
                <w:rFonts w:ascii="Arial" w:eastAsia="Arial" w:hAnsi="Arial" w:cs="Arial"/>
                <w:sz w:val="24"/>
              </w:rPr>
            </w:pPr>
            <w:r w:rsidRPr="00080CA5">
              <w:rPr>
                <w:rFonts w:ascii="Arial" w:eastAsia="Arial" w:hAnsi="Arial" w:cs="Arial"/>
                <w:sz w:val="24"/>
              </w:rPr>
              <w:t>https://github.com/anushaasaad</w:t>
            </w:r>
          </w:p>
        </w:tc>
        <w:tc>
          <w:tcPr>
            <w:tcW w:w="724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sdt>
            <w:sdtPr>
              <w:id w:val="-447008296"/>
              <w:placeholder>
                <w:docPart w:val="533C958116814585A8A6169C26182EF8"/>
              </w:placeholder>
              <w:temporary/>
              <w:showingPlcHdr/>
              <w15:appearance w15:val="hidden"/>
            </w:sdtPr>
            <w:sdtEndPr/>
            <w:sdtContent>
              <w:p w:rsidR="008C78F5" w:rsidRPr="00173B36" w:rsidRDefault="00FF673C" w:rsidP="00FF673C">
                <w:pPr>
                  <w:pStyle w:val="Heading1"/>
                  <w:outlineLvl w:val="0"/>
                </w:pPr>
                <w:r w:rsidRPr="00173B36">
                  <w:t>PROFILE</w:t>
                </w:r>
              </w:p>
            </w:sdtContent>
          </w:sdt>
          <w:p w:rsidR="003E1692" w:rsidRPr="00173B36" w:rsidRDefault="003E1692" w:rsidP="003E1692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2C5C796B" wp14:editId="1A213029">
                      <wp:extent cx="521970" cy="0"/>
                      <wp:effectExtent l="0" t="0" r="0" b="0"/>
                      <wp:docPr id="14" name="Straight Connector 14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BD5C8D" id="Straight Connector 14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TTQp+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86284" w:rsidRPr="00535DA7" w:rsidRDefault="00535DA7" w:rsidP="00B54AD3">
            <w:pPr>
              <w:rPr>
                <w:sz w:val="24"/>
                <w:szCs w:val="24"/>
              </w:rPr>
            </w:pPr>
            <w:r w:rsidRPr="00535DA7">
              <w:rPr>
                <w:sz w:val="24"/>
                <w:szCs w:val="24"/>
              </w:rPr>
              <w:t>A highly motivated and an enthusiastic student, strive to get an excellent experience in the field of AI, ML and Development.</w:t>
            </w:r>
            <w:r w:rsidR="005B35A2">
              <w:rPr>
                <w:sz w:val="24"/>
                <w:szCs w:val="24"/>
              </w:rPr>
              <w:t xml:space="preserve"> To learn more about my field in</w:t>
            </w:r>
            <w:r w:rsidRPr="00535DA7">
              <w:rPr>
                <w:sz w:val="24"/>
                <w:szCs w:val="24"/>
              </w:rPr>
              <w:t xml:space="preserve"> problem solving skills to utilize it in the best possible way for the fulfillment organizational goals</w:t>
            </w:r>
          </w:p>
        </w:tc>
      </w:tr>
      <w:tr w:rsidR="00F716E1" w:rsidRPr="00320ECB" w:rsidTr="008D29B6">
        <w:trPr>
          <w:trHeight w:val="3006"/>
        </w:trPr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211169216"/>
              <w:placeholder>
                <w:docPart w:val="CD22C245979D40E5AC4C21B446918D5A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SKILLS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1CBB0E78" wp14:editId="6811EE3D">
                      <wp:extent cx="521970" cy="0"/>
                      <wp:effectExtent l="0" t="0" r="0" b="0"/>
                      <wp:docPr id="1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F336F66" id="Straight Connector 1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DGummk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C Language 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C++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Python 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OOP (Object Oriented </w:t>
            </w:r>
          </w:p>
          <w:p w:rsidR="00535DA7" w:rsidRPr="00D030FB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Programming) </w:t>
            </w:r>
          </w:p>
          <w:p w:rsidR="00D030FB" w:rsidRPr="00535DA7" w:rsidRDefault="00D030FB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Data structures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Html-CSS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JavaScript</w:t>
            </w:r>
          </w:p>
          <w:p w:rsidR="00026C20" w:rsidRPr="00026C20" w:rsidRDefault="00535DA7" w:rsidP="00026C20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WordPress</w:t>
            </w:r>
          </w:p>
          <w:p w:rsidR="00026C20" w:rsidRPr="00026C20" w:rsidRDefault="00026C20" w:rsidP="00026C20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Bootstrap</w:t>
            </w:r>
            <w:bookmarkStart w:id="0" w:name="_GoBack"/>
            <w:bookmarkEnd w:id="0"/>
          </w:p>
          <w:p w:rsidR="00F716E1" w:rsidRPr="00173B36" w:rsidRDefault="00F716E1" w:rsidP="00535DA7"/>
        </w:tc>
        <w:tc>
          <w:tcPr>
            <w:tcW w:w="7244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auto"/>
          </w:tcPr>
          <w:sdt>
            <w:sdtPr>
              <w:id w:val="1888525358"/>
              <w:placeholder>
                <w:docPart w:val="D5287AEE1CF442C399E9174ACB5FDCAF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EXPERIENCE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1D4096C4" wp14:editId="19DC0A3B">
                      <wp:extent cx="521970" cy="0"/>
                      <wp:effectExtent l="0" t="0" r="0" b="0"/>
                      <wp:docPr id="18" name="Straight Connector 1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8DC5FC3" id="Straight Connector 1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IWfZ6H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B54AD3" w:rsidRDefault="00D030FB" w:rsidP="00535DA7">
            <w:pPr>
              <w:pStyle w:val="Heading2"/>
              <w:outlineLvl w:val="1"/>
            </w:pPr>
            <w:r>
              <w:t>-Front End Development</w:t>
            </w:r>
            <w:r w:rsidR="00535DA7">
              <w:t xml:space="preserve"> Internship</w:t>
            </w:r>
          </w:p>
          <w:p w:rsidR="00D030FB" w:rsidRPr="00D030FB" w:rsidRDefault="00BF4E15" w:rsidP="00D030FB">
            <w:pPr>
              <w:rPr>
                <w:sz w:val="22"/>
              </w:rPr>
            </w:pPr>
            <w:r>
              <w:rPr>
                <w:sz w:val="22"/>
              </w:rPr>
              <w:t xml:space="preserve">During </w:t>
            </w:r>
            <w:r w:rsidR="00D030FB">
              <w:rPr>
                <w:sz w:val="22"/>
              </w:rPr>
              <w:t xml:space="preserve">the </w:t>
            </w:r>
            <w:r w:rsidR="00D030FB" w:rsidRPr="00D030FB">
              <w:rPr>
                <w:sz w:val="22"/>
              </w:rPr>
              <w:t>internship I was</w:t>
            </w:r>
            <w:r w:rsidR="00D030FB">
              <w:rPr>
                <w:sz w:val="22"/>
              </w:rPr>
              <w:t xml:space="preserve"> exposed </w:t>
            </w:r>
            <w:r w:rsidR="00D030FB" w:rsidRPr="00D030FB">
              <w:rPr>
                <w:sz w:val="22"/>
              </w:rPr>
              <w:t>to different challenges. Finally project was made on W</w:t>
            </w:r>
            <w:r w:rsidR="00D030FB">
              <w:rPr>
                <w:sz w:val="22"/>
              </w:rPr>
              <w:t>ordP</w:t>
            </w:r>
            <w:r w:rsidR="00D030FB" w:rsidRPr="00D030FB">
              <w:rPr>
                <w:sz w:val="22"/>
              </w:rPr>
              <w:t xml:space="preserve">ress and I was also awarded “Best Intern Award” </w:t>
            </w:r>
            <w:r w:rsidR="00D030FB">
              <w:rPr>
                <w:sz w:val="22"/>
              </w:rPr>
              <w:t>for my efforts. Hence was awarded an additional certificate.</w:t>
            </w:r>
            <w:r>
              <w:rPr>
                <w:sz w:val="22"/>
              </w:rPr>
              <w:t xml:space="preserve"> </w:t>
            </w:r>
            <w:r w:rsidR="00D030FB">
              <w:rPr>
                <w:sz w:val="22"/>
              </w:rPr>
              <w:t>Skills learned during internship: Html, CSS, Bootstr</w:t>
            </w:r>
            <w:r w:rsidR="00C05FFC">
              <w:rPr>
                <w:sz w:val="22"/>
              </w:rPr>
              <w:t>ap, JavaS</w:t>
            </w:r>
            <w:r w:rsidR="00D030FB">
              <w:rPr>
                <w:sz w:val="22"/>
              </w:rPr>
              <w:t>cript, jQuery</w:t>
            </w:r>
            <w:r w:rsidR="00C05FFC">
              <w:rPr>
                <w:sz w:val="22"/>
              </w:rPr>
              <w:t>, WordPress and basic React concepts.</w:t>
            </w:r>
            <w:r w:rsidR="00D030FB">
              <w:rPr>
                <w:sz w:val="22"/>
              </w:rPr>
              <w:t xml:space="preserve"> </w:t>
            </w:r>
          </w:p>
          <w:p w:rsidR="00880793" w:rsidRPr="00880793" w:rsidRDefault="00880793" w:rsidP="00880793">
            <w:pPr>
              <w:pStyle w:val="Date"/>
              <w:rPr>
                <w:sz w:val="22"/>
              </w:rPr>
            </w:pPr>
            <w:r>
              <w:rPr>
                <w:sz w:val="22"/>
              </w:rPr>
              <w:t>1</w:t>
            </w:r>
            <w:r w:rsidRPr="00880793">
              <w:rPr>
                <w:sz w:val="22"/>
                <w:vertAlign w:val="superscript"/>
              </w:rPr>
              <w:t>st</w:t>
            </w:r>
            <w:r>
              <w:rPr>
                <w:sz w:val="22"/>
              </w:rPr>
              <w:t xml:space="preserve"> Oct’ 2020 – 31</w:t>
            </w:r>
            <w:r w:rsidRPr="00880793">
              <w:rPr>
                <w:sz w:val="22"/>
                <w:vertAlign w:val="superscript"/>
              </w:rPr>
              <w:t>st</w:t>
            </w:r>
            <w:r>
              <w:rPr>
                <w:sz w:val="22"/>
              </w:rPr>
              <w:t xml:space="preserve"> Oct’ 2020</w:t>
            </w:r>
            <w:r w:rsidR="00BF4E15">
              <w:rPr>
                <w:sz w:val="22"/>
              </w:rPr>
              <w:t>- INTERNS PAKISTAN</w:t>
            </w:r>
          </w:p>
          <w:p w:rsidR="00F51E3E" w:rsidRPr="00173B36" w:rsidRDefault="00F51E3E" w:rsidP="00F51E3E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4A276285" wp14:editId="76562C57">
                      <wp:extent cx="3968496" cy="0"/>
                      <wp:effectExtent l="0" t="0" r="0" b="0"/>
                      <wp:docPr id="20" name="Straight Connector 20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8496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6E6AE27" id="Straight Connector 20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535DA7" w:rsidRDefault="00535DA7" w:rsidP="00535DA7">
            <w:pPr>
              <w:pStyle w:val="Heading1"/>
              <w:outlineLvl w:val="0"/>
            </w:pPr>
          </w:p>
          <w:p w:rsidR="00F716E1" w:rsidRPr="008D29B6" w:rsidRDefault="00535DA7" w:rsidP="00535DA7">
            <w:pPr>
              <w:rPr>
                <w:rFonts w:asciiTheme="majorHAnsi" w:hAnsiTheme="majorHAnsi"/>
                <w:sz w:val="32"/>
              </w:rPr>
            </w:pPr>
            <w:r w:rsidRPr="008D29B6">
              <w:rPr>
                <w:rFonts w:asciiTheme="majorHAnsi" w:hAnsiTheme="majorHAnsi"/>
                <w:color w:val="auto"/>
                <w:sz w:val="28"/>
              </w:rPr>
              <w:t>EDUCATION</w:t>
            </w:r>
          </w:p>
          <w:p w:rsidR="00535DA7" w:rsidRPr="00535DA7" w:rsidRDefault="00535DA7" w:rsidP="00535DA7"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7B0E4827" wp14:editId="6DF30490">
                      <wp:extent cx="521970" cy="0"/>
                      <wp:effectExtent l="0" t="0" r="0" b="0"/>
                      <wp:docPr id="52" name="Straight Connector 5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3F32CE" id="Straight Connector 5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AWUEmC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8D29B6" w:rsidRDefault="008D29B6" w:rsidP="008D29B6">
            <w:pPr>
              <w:pStyle w:val="Date"/>
              <w:numPr>
                <w:ilvl w:val="0"/>
                <w:numId w:val="6"/>
              </w:numPr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>National university of computer a</w:t>
            </w:r>
            <w:r>
              <w:rPr>
                <w:color w:val="auto"/>
                <w:sz w:val="22"/>
              </w:rPr>
              <w:t xml:space="preserve">nd  emerging science FAST NUCES </w:t>
            </w:r>
          </w:p>
          <w:p w:rsidR="00F716E1" w:rsidRDefault="008D29B6" w:rsidP="008D29B6">
            <w:pPr>
              <w:pStyle w:val="Date"/>
              <w:ind w:left="720"/>
              <w:rPr>
                <w:color w:val="auto"/>
                <w:sz w:val="20"/>
              </w:rPr>
            </w:pPr>
            <w:r w:rsidRPr="008D29B6">
              <w:rPr>
                <w:color w:val="auto"/>
                <w:sz w:val="20"/>
              </w:rPr>
              <w:t>Bachelors in computer science - 2019-2023</w:t>
            </w:r>
          </w:p>
          <w:p w:rsidR="008D29B6" w:rsidRPr="008D29B6" w:rsidRDefault="008D29B6" w:rsidP="008D29B6"/>
          <w:p w:rsidR="008D29B6" w:rsidRPr="008D29B6" w:rsidRDefault="008D29B6" w:rsidP="00B54A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 xml:space="preserve">Government Degree Science and Commerce College </w:t>
            </w:r>
            <w:r w:rsidRPr="008D29B6">
              <w:rPr>
                <w:color w:val="auto"/>
                <w:sz w:val="20"/>
              </w:rPr>
              <w:t>HSC pre-engineering – 2017-2019</w:t>
            </w:r>
          </w:p>
          <w:p w:rsidR="008D29B6" w:rsidRDefault="008D29B6" w:rsidP="008D29B6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720"/>
              <w:rPr>
                <w:color w:val="auto"/>
                <w:sz w:val="20"/>
              </w:rPr>
            </w:pPr>
            <w:r w:rsidRPr="008D29B6">
              <w:rPr>
                <w:color w:val="auto"/>
                <w:sz w:val="20"/>
              </w:rPr>
              <w:t>Grade A</w:t>
            </w:r>
          </w:p>
          <w:p w:rsidR="008D29B6" w:rsidRDefault="008D29B6" w:rsidP="008D29B6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720"/>
              <w:rPr>
                <w:color w:val="auto"/>
                <w:sz w:val="20"/>
              </w:rPr>
            </w:pPr>
          </w:p>
          <w:p w:rsidR="008D29B6" w:rsidRDefault="008D29B6" w:rsidP="00B54A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>Montessori Complex High School</w:t>
            </w:r>
          </w:p>
          <w:p w:rsidR="008D29B6" w:rsidRDefault="008D29B6" w:rsidP="008D29B6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720"/>
              <w:rPr>
                <w:color w:val="auto"/>
                <w:sz w:val="20"/>
              </w:rPr>
            </w:pPr>
            <w:r w:rsidRPr="008D29B6">
              <w:rPr>
                <w:color w:val="auto"/>
                <w:sz w:val="20"/>
              </w:rPr>
              <w:t>SSC Computer Science- 2016</w:t>
            </w:r>
          </w:p>
          <w:p w:rsidR="008D29B6" w:rsidRPr="008D29B6" w:rsidRDefault="008D29B6" w:rsidP="008D29B6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720"/>
              <w:rPr>
                <w:color w:val="auto"/>
                <w:sz w:val="22"/>
              </w:rPr>
            </w:pPr>
            <w:r>
              <w:rPr>
                <w:color w:val="auto"/>
                <w:sz w:val="20"/>
              </w:rPr>
              <w:t>Grade A1</w:t>
            </w:r>
          </w:p>
          <w:p w:rsidR="008D29B6" w:rsidRPr="008D29B6" w:rsidRDefault="008D29B6" w:rsidP="00B54AD3">
            <w:pPr>
              <w:rPr>
                <w:color w:val="auto"/>
                <w:sz w:val="20"/>
              </w:rPr>
            </w:pPr>
            <w:r w:rsidRPr="00173B36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1F3E205" wp14:editId="6432C077">
                      <wp:extent cx="3968496" cy="0"/>
                      <wp:effectExtent l="0" t="0" r="0" b="0"/>
                      <wp:docPr id="21" name="Straight Connector 21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8496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BDF29C7" id="Straight Connector 21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8D29B6" w:rsidRPr="008D29B6" w:rsidRDefault="008D29B6" w:rsidP="00B54AD3">
            <w:pPr>
              <w:rPr>
                <w:rFonts w:asciiTheme="majorHAnsi" w:hAnsiTheme="majorHAnsi"/>
                <w:color w:val="auto"/>
                <w:sz w:val="28"/>
              </w:rPr>
            </w:pPr>
            <w:r w:rsidRPr="008D29B6">
              <w:rPr>
                <w:rFonts w:asciiTheme="majorHAnsi" w:hAnsiTheme="majorHAnsi"/>
                <w:color w:val="auto"/>
                <w:sz w:val="28"/>
              </w:rPr>
              <w:t>ACTIVITIES</w:t>
            </w:r>
          </w:p>
          <w:p w:rsidR="008D29B6" w:rsidRDefault="008D29B6" w:rsidP="008D29B6">
            <w:pPr>
              <w:rPr>
                <w:color w:val="auto"/>
                <w:sz w:val="20"/>
              </w:rPr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60890880" wp14:editId="0417F6F0">
                      <wp:extent cx="521970" cy="0"/>
                      <wp:effectExtent l="0" t="0" r="0" b="0"/>
                      <wp:docPr id="53" name="Straight Connector 5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FE1804" id="Straight Connector 53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066E69" w:rsidRDefault="00066E69" w:rsidP="00066E69">
            <w:pPr>
              <w:ind w:left="360" w:hanging="36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1. M</w:t>
            </w:r>
            <w:r w:rsidRPr="00066E69">
              <w:rPr>
                <w:color w:val="auto"/>
                <w:sz w:val="20"/>
              </w:rPr>
              <w:t>ember</w:t>
            </w:r>
            <w:r>
              <w:rPr>
                <w:color w:val="auto"/>
                <w:sz w:val="20"/>
              </w:rPr>
              <w:t xml:space="preserve"> of Media and Promotions team of FAST’s Flagship event PROCOM-2019</w:t>
            </w:r>
          </w:p>
          <w:p w:rsidR="00066E69" w:rsidRDefault="00066E69" w:rsidP="00066E69">
            <w:pPr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2. Member of Public Relations team in ACM(Association of computing machinery) -2019</w:t>
            </w:r>
          </w:p>
          <w:p w:rsidR="00066E69" w:rsidRDefault="00066E69" w:rsidP="00066E69">
            <w:pPr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3.  Vice-lead of Media and Promotions team in Google developer student club (DSC NUCES) -2020 –present</w:t>
            </w:r>
          </w:p>
          <w:p w:rsidR="00066E69" w:rsidRDefault="00066E69" w:rsidP="00066E69">
            <w:pPr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4. Deputy Public R Relations team in ACM(Association of computing machinery) -2020-present</w:t>
            </w:r>
          </w:p>
          <w:p w:rsidR="00066E69" w:rsidRPr="00066E69" w:rsidRDefault="00066E69" w:rsidP="00066E69">
            <w:pPr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5. Front end Developer team member in TWM (The Web Master society) working on FAST university’s official website.</w:t>
            </w:r>
          </w:p>
        </w:tc>
      </w:tr>
      <w:tr w:rsidR="00F716E1" w:rsidRPr="00320ECB" w:rsidTr="0089047A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:rsidR="00535DA7" w:rsidRPr="00535DA7" w:rsidRDefault="00535DA7" w:rsidP="00535DA7">
            <w:pPr>
              <w:pStyle w:val="NoSpacing"/>
            </w:pPr>
            <w:r>
              <w:t xml:space="preserve"> </w:t>
            </w:r>
          </w:p>
        </w:tc>
        <w:tc>
          <w:tcPr>
            <w:tcW w:w="7244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F716E1" w:rsidRPr="00173B36" w:rsidRDefault="00F716E1" w:rsidP="00241482"/>
        </w:tc>
      </w:tr>
    </w:tbl>
    <w:p w:rsidR="00535F87" w:rsidRPr="00173B36" w:rsidRDefault="00535F87" w:rsidP="007E1FA8"/>
    <w:sectPr w:rsidR="00535F87" w:rsidRPr="00173B36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812" w:rsidRDefault="005D6812" w:rsidP="00BA3E51">
      <w:pPr>
        <w:spacing w:line="240" w:lineRule="auto"/>
      </w:pPr>
      <w:r>
        <w:separator/>
      </w:r>
    </w:p>
  </w:endnote>
  <w:endnote w:type="continuationSeparator" w:id="0">
    <w:p w:rsidR="005D6812" w:rsidRDefault="005D6812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812" w:rsidRDefault="005D6812" w:rsidP="00BA3E51">
      <w:pPr>
        <w:spacing w:line="240" w:lineRule="auto"/>
      </w:pPr>
      <w:r>
        <w:separator/>
      </w:r>
    </w:p>
  </w:footnote>
  <w:footnote w:type="continuationSeparator" w:id="0">
    <w:p w:rsidR="005D6812" w:rsidRDefault="005D6812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Email icon" style="width:75pt;height:61.5pt;visibility:visible;mso-wrap-style:square" o:bullet="t">
        <v:imagedata r:id="rId1" o:title="Email icon"/>
      </v:shape>
    </w:pict>
  </w:numPicBullet>
  <w:abstractNum w:abstractNumId="0" w15:restartNumberingAfterBreak="0">
    <w:nsid w:val="046C5CE7"/>
    <w:multiLevelType w:val="hybridMultilevel"/>
    <w:tmpl w:val="22347B4E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358D6"/>
    <w:multiLevelType w:val="hybridMultilevel"/>
    <w:tmpl w:val="98BCFDA8"/>
    <w:lvl w:ilvl="0" w:tplc="D7DA883E">
      <w:start w:val="1"/>
      <w:numFmt w:val="bullet"/>
      <w:lvlText w:val=""/>
      <w:lvlPicBulletId w:val="0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36781182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2" w:tplc="09AC7974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3" w:tplc="B636A33C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B7304A06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5" w:tplc="2016441C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6" w:tplc="5330EFE0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60A150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8" w:tplc="F6E0865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</w:abstractNum>
  <w:abstractNum w:abstractNumId="2" w15:restartNumberingAfterBreak="0">
    <w:nsid w:val="262B049D"/>
    <w:multiLevelType w:val="hybridMultilevel"/>
    <w:tmpl w:val="338CFF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D64E1"/>
    <w:multiLevelType w:val="hybridMultilevel"/>
    <w:tmpl w:val="4ECA2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F56B7"/>
    <w:multiLevelType w:val="hybridMultilevel"/>
    <w:tmpl w:val="80C0BFE8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832CD"/>
    <w:multiLevelType w:val="hybridMultilevel"/>
    <w:tmpl w:val="A10E0720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BE62F5"/>
    <w:multiLevelType w:val="hybridMultilevel"/>
    <w:tmpl w:val="2B90AA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A7"/>
    <w:rsid w:val="00026C20"/>
    <w:rsid w:val="00041F8A"/>
    <w:rsid w:val="00045F2E"/>
    <w:rsid w:val="00055BBC"/>
    <w:rsid w:val="00066E69"/>
    <w:rsid w:val="00073BF3"/>
    <w:rsid w:val="00080CA5"/>
    <w:rsid w:val="00081B51"/>
    <w:rsid w:val="000A6E00"/>
    <w:rsid w:val="000C7293"/>
    <w:rsid w:val="000D3891"/>
    <w:rsid w:val="000F3FE2"/>
    <w:rsid w:val="00140582"/>
    <w:rsid w:val="00144334"/>
    <w:rsid w:val="00173B36"/>
    <w:rsid w:val="00177BCB"/>
    <w:rsid w:val="001B752C"/>
    <w:rsid w:val="001E5794"/>
    <w:rsid w:val="001F6D5E"/>
    <w:rsid w:val="00217454"/>
    <w:rsid w:val="002251C8"/>
    <w:rsid w:val="0023600D"/>
    <w:rsid w:val="00241482"/>
    <w:rsid w:val="00261E7B"/>
    <w:rsid w:val="00293BB8"/>
    <w:rsid w:val="002954B8"/>
    <w:rsid w:val="002A4A92"/>
    <w:rsid w:val="002B0852"/>
    <w:rsid w:val="002C0662"/>
    <w:rsid w:val="002D5478"/>
    <w:rsid w:val="00320ECB"/>
    <w:rsid w:val="00344FC0"/>
    <w:rsid w:val="00377A0D"/>
    <w:rsid w:val="00382737"/>
    <w:rsid w:val="003E02DA"/>
    <w:rsid w:val="003E1692"/>
    <w:rsid w:val="003E7783"/>
    <w:rsid w:val="00442A0E"/>
    <w:rsid w:val="00443C70"/>
    <w:rsid w:val="004A4C74"/>
    <w:rsid w:val="004E5226"/>
    <w:rsid w:val="004E6AB2"/>
    <w:rsid w:val="004E70E8"/>
    <w:rsid w:val="00535DA7"/>
    <w:rsid w:val="00535F87"/>
    <w:rsid w:val="00564622"/>
    <w:rsid w:val="005A3E0B"/>
    <w:rsid w:val="005B3227"/>
    <w:rsid w:val="005B35A2"/>
    <w:rsid w:val="005D18B0"/>
    <w:rsid w:val="005D6812"/>
    <w:rsid w:val="0068094B"/>
    <w:rsid w:val="00686284"/>
    <w:rsid w:val="0073402D"/>
    <w:rsid w:val="00792D43"/>
    <w:rsid w:val="007B30FE"/>
    <w:rsid w:val="007B7A61"/>
    <w:rsid w:val="007E1FA8"/>
    <w:rsid w:val="007E6083"/>
    <w:rsid w:val="008260BD"/>
    <w:rsid w:val="00855181"/>
    <w:rsid w:val="00880793"/>
    <w:rsid w:val="00882F23"/>
    <w:rsid w:val="0089047A"/>
    <w:rsid w:val="008A1020"/>
    <w:rsid w:val="008A1250"/>
    <w:rsid w:val="008A1FCF"/>
    <w:rsid w:val="008B1112"/>
    <w:rsid w:val="008C78F5"/>
    <w:rsid w:val="008D29B6"/>
    <w:rsid w:val="00914419"/>
    <w:rsid w:val="00962E61"/>
    <w:rsid w:val="00986331"/>
    <w:rsid w:val="009A6667"/>
    <w:rsid w:val="009C7105"/>
    <w:rsid w:val="009D7091"/>
    <w:rsid w:val="00A122BB"/>
    <w:rsid w:val="00A37F9E"/>
    <w:rsid w:val="00A6380C"/>
    <w:rsid w:val="00AB7FE5"/>
    <w:rsid w:val="00AC1E5A"/>
    <w:rsid w:val="00B54AD3"/>
    <w:rsid w:val="00B62B99"/>
    <w:rsid w:val="00B643D0"/>
    <w:rsid w:val="00B71E93"/>
    <w:rsid w:val="00B87E22"/>
    <w:rsid w:val="00BA3E51"/>
    <w:rsid w:val="00BB3142"/>
    <w:rsid w:val="00BD6049"/>
    <w:rsid w:val="00BF4E15"/>
    <w:rsid w:val="00C05FFC"/>
    <w:rsid w:val="00C155FC"/>
    <w:rsid w:val="00C532FC"/>
    <w:rsid w:val="00C75D84"/>
    <w:rsid w:val="00C857CB"/>
    <w:rsid w:val="00CA5CD9"/>
    <w:rsid w:val="00D030FB"/>
    <w:rsid w:val="00D04093"/>
    <w:rsid w:val="00D0794D"/>
    <w:rsid w:val="00D140DF"/>
    <w:rsid w:val="00D60A3D"/>
    <w:rsid w:val="00D666BB"/>
    <w:rsid w:val="00D720DF"/>
    <w:rsid w:val="00D92ED4"/>
    <w:rsid w:val="00D94ABF"/>
    <w:rsid w:val="00DB08BE"/>
    <w:rsid w:val="00E20245"/>
    <w:rsid w:val="00E34015"/>
    <w:rsid w:val="00E4379F"/>
    <w:rsid w:val="00E65596"/>
    <w:rsid w:val="00EA0042"/>
    <w:rsid w:val="00EB1D1B"/>
    <w:rsid w:val="00F36875"/>
    <w:rsid w:val="00F51E3E"/>
    <w:rsid w:val="00F53B71"/>
    <w:rsid w:val="00F716E1"/>
    <w:rsid w:val="00F908C3"/>
    <w:rsid w:val="00F91753"/>
    <w:rsid w:val="00FB1F01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4B93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nusha.saad01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anusha-s-444a891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ad\AppData\Roaming\Microsoft\Templates\Column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813911DE1EB431BBDA5D11F4D743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5D88A-447D-4FFD-80BA-18E2F3C419FA}"/>
      </w:docPartPr>
      <w:docPartBody>
        <w:p w:rsidR="009828AE" w:rsidRDefault="005D6A79">
          <w:pPr>
            <w:pStyle w:val="A813911DE1EB431BBDA5D11F4D743C69"/>
          </w:pPr>
          <w:r w:rsidRPr="00173B36">
            <w:t>CONTACT</w:t>
          </w:r>
        </w:p>
      </w:docPartBody>
    </w:docPart>
    <w:docPart>
      <w:docPartPr>
        <w:name w:val="533C958116814585A8A6169C26182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2AFBD-3493-4EBB-838B-91AE5903DAAD}"/>
      </w:docPartPr>
      <w:docPartBody>
        <w:p w:rsidR="009828AE" w:rsidRDefault="005D6A79">
          <w:pPr>
            <w:pStyle w:val="533C958116814585A8A6169C26182EF8"/>
          </w:pPr>
          <w:r w:rsidRPr="00173B36">
            <w:t>PROFILE</w:t>
          </w:r>
        </w:p>
      </w:docPartBody>
    </w:docPart>
    <w:docPart>
      <w:docPartPr>
        <w:name w:val="CD22C245979D40E5AC4C21B446918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FA388-5DFD-4645-9B2B-D4EB6CF0E38B}"/>
      </w:docPartPr>
      <w:docPartBody>
        <w:p w:rsidR="009828AE" w:rsidRDefault="005D6A79">
          <w:pPr>
            <w:pStyle w:val="CD22C245979D40E5AC4C21B446918D5A"/>
          </w:pPr>
          <w:r w:rsidRPr="00173B36">
            <w:t>SKILLS</w:t>
          </w:r>
        </w:p>
      </w:docPartBody>
    </w:docPart>
    <w:docPart>
      <w:docPartPr>
        <w:name w:val="D5287AEE1CF442C399E9174ACB5FD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CF332-3511-4EF4-8DAA-F415F3E6290F}"/>
      </w:docPartPr>
      <w:docPartBody>
        <w:p w:rsidR="009828AE" w:rsidRDefault="005D6A79">
          <w:pPr>
            <w:pStyle w:val="D5287AEE1CF442C399E9174ACB5FDCAF"/>
          </w:pPr>
          <w:r w:rsidRPr="00173B3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B9BD5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B28"/>
    <w:rsid w:val="001D4425"/>
    <w:rsid w:val="00266B28"/>
    <w:rsid w:val="003C10CC"/>
    <w:rsid w:val="005D6A79"/>
    <w:rsid w:val="0061347B"/>
    <w:rsid w:val="0081509E"/>
    <w:rsid w:val="009828AE"/>
    <w:rsid w:val="00F4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4AB3776BA5413C867C4C2398D7A29B">
    <w:name w:val="DE4AB3776BA5413C867C4C2398D7A29B"/>
  </w:style>
  <w:style w:type="paragraph" w:customStyle="1" w:styleId="989610FE5184408F81A85A731A9D728F">
    <w:name w:val="989610FE5184408F81A85A731A9D728F"/>
  </w:style>
  <w:style w:type="paragraph" w:customStyle="1" w:styleId="A813911DE1EB431BBDA5D11F4D743C69">
    <w:name w:val="A813911DE1EB431BBDA5D11F4D743C69"/>
  </w:style>
  <w:style w:type="paragraph" w:customStyle="1" w:styleId="6E4D9E9F247245BF9F320DCF0518F654">
    <w:name w:val="6E4D9E9F247245BF9F320DCF0518F654"/>
  </w:style>
  <w:style w:type="paragraph" w:customStyle="1" w:styleId="C1DB555F1332445B904CF89CFAABFB73">
    <w:name w:val="C1DB555F1332445B904CF89CFAABFB73"/>
  </w:style>
  <w:style w:type="paragraph" w:customStyle="1" w:styleId="F71B51E67F774D93A7CACE5FB1004D81">
    <w:name w:val="F71B51E67F774D93A7CACE5FB1004D81"/>
  </w:style>
  <w:style w:type="paragraph" w:customStyle="1" w:styleId="3CF6558CD0344D3EBD9EE444F6787743">
    <w:name w:val="3CF6558CD0344D3EBD9EE444F6787743"/>
  </w:style>
  <w:style w:type="paragraph" w:customStyle="1" w:styleId="533C958116814585A8A6169C26182EF8">
    <w:name w:val="533C958116814585A8A6169C26182EF8"/>
  </w:style>
  <w:style w:type="paragraph" w:customStyle="1" w:styleId="CE5F0FAFC06245D599DB7C078F5B1930">
    <w:name w:val="CE5F0FAFC06245D599DB7C078F5B1930"/>
  </w:style>
  <w:style w:type="paragraph" w:customStyle="1" w:styleId="CD22C245979D40E5AC4C21B446918D5A">
    <w:name w:val="CD22C245979D40E5AC4C21B446918D5A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5B9BD5" w:themeColor="accent1"/>
      <w:sz w:val="26"/>
      <w:szCs w:val="18"/>
    </w:rPr>
  </w:style>
  <w:style w:type="paragraph" w:customStyle="1" w:styleId="63EC41CC3F28448C96ACAB370B04505E">
    <w:name w:val="63EC41CC3F28448C96ACAB370B04505E"/>
  </w:style>
  <w:style w:type="paragraph" w:customStyle="1" w:styleId="D5287AEE1CF442C399E9174ACB5FDCAF">
    <w:name w:val="D5287AEE1CF442C399E9174ACB5FDCAF"/>
  </w:style>
  <w:style w:type="paragraph" w:customStyle="1" w:styleId="50A1E61177CD4626A9E5C1A5B3AD9D8A">
    <w:name w:val="50A1E61177CD4626A9E5C1A5B3AD9D8A"/>
  </w:style>
  <w:style w:type="paragraph" w:customStyle="1" w:styleId="A2BEDF5AF2CE4A15A65CE6DD0EA2017E">
    <w:name w:val="A2BEDF5AF2CE4A15A65CE6DD0EA2017E"/>
  </w:style>
  <w:style w:type="paragraph" w:customStyle="1" w:styleId="761928668E6540E7AABAD66474648D5A">
    <w:name w:val="761928668E6540E7AABAD66474648D5A"/>
  </w:style>
  <w:style w:type="paragraph" w:customStyle="1" w:styleId="955EE2CB605C4886B534EC2912F388F9">
    <w:name w:val="955EE2CB605C4886B534EC2912F388F9"/>
  </w:style>
  <w:style w:type="paragraph" w:customStyle="1" w:styleId="43A110E425F4437D88C1B2EF1C6CBFBA">
    <w:name w:val="43A110E425F4437D88C1B2EF1C6CBFBA"/>
  </w:style>
  <w:style w:type="paragraph" w:customStyle="1" w:styleId="13F3C352EFAC410C812F17866325D8DB">
    <w:name w:val="13F3C352EFAC410C812F17866325D8DB"/>
  </w:style>
  <w:style w:type="paragraph" w:customStyle="1" w:styleId="056DE9C0EE8F4502B2213B58650E2159">
    <w:name w:val="056DE9C0EE8F4502B2213B58650E2159"/>
  </w:style>
  <w:style w:type="paragraph" w:customStyle="1" w:styleId="59A5C7A64CA84ED2A71516701A3147BD">
    <w:name w:val="59A5C7A64CA84ED2A71516701A3147BD"/>
  </w:style>
  <w:style w:type="paragraph" w:customStyle="1" w:styleId="7B558D1086194290943C90B3D44AD049">
    <w:name w:val="7B558D1086194290943C90B3D44AD049"/>
  </w:style>
  <w:style w:type="paragraph" w:customStyle="1" w:styleId="D2324A41BD8B43378CE27BA53A3BD95E">
    <w:name w:val="D2324A41BD8B43378CE27BA53A3BD95E"/>
  </w:style>
  <w:style w:type="paragraph" w:customStyle="1" w:styleId="9E9F8F5517A24FC0AB7CB05419444B4B">
    <w:name w:val="9E9F8F5517A24FC0AB7CB05419444B4B"/>
  </w:style>
  <w:style w:type="paragraph" w:customStyle="1" w:styleId="8E5EE9B6A62E47928C07D99DB74CEDEA">
    <w:name w:val="8E5EE9B6A62E47928C07D99DB74CEDEA"/>
  </w:style>
  <w:style w:type="paragraph" w:customStyle="1" w:styleId="A5F6F31D4CF943BEB8A3A2DED09C9AAA">
    <w:name w:val="A5F6F31D4CF943BEB8A3A2DED09C9AAA"/>
  </w:style>
  <w:style w:type="paragraph" w:customStyle="1" w:styleId="1741B9D9D08B496BB6435E18A5C3BF79">
    <w:name w:val="1741B9D9D08B496BB6435E18A5C3BF79"/>
  </w:style>
  <w:style w:type="paragraph" w:customStyle="1" w:styleId="E840F29491A94905A00C371277FBD41E">
    <w:name w:val="E840F29491A94905A00C371277FBD41E"/>
  </w:style>
  <w:style w:type="paragraph" w:customStyle="1" w:styleId="E5B1B68BA0664B58A298FBBE7D7AA949">
    <w:name w:val="E5B1B68BA0664B58A298FBBE7D7AA949"/>
  </w:style>
  <w:style w:type="paragraph" w:customStyle="1" w:styleId="2B7E86A49DF04011A0FC1E444C685987">
    <w:name w:val="2B7E86A49DF04011A0FC1E444C685987"/>
    <w:rsid w:val="00266B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EAFF8C-1E4C-4EE7-94BB-0B079FC17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Columns resume</Template>
  <TotalTime>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2021-02-05T20:56:00Z</dcterms:created>
  <dcterms:modified xsi:type="dcterms:W3CDTF">2021-03-29T18:14:00Z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