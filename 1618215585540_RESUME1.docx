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Override PartName="/word/footnotes.xml" ContentType="application/vnd.openxmlformats-officedocument.wordprocessingml.footnotes+xml"/>
  <Override PartName="/word/glossary/numbering.xml" ContentType="application/vnd.openxmlformats-officedocument.wordprocessingml.numbering+xml"/>
  <Default Extension="svg" ContentType="image/svg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Layout w:type="fixed"/>
        <w:tblCellMar>
          <w:top w:w="418" w:type="dxa"/>
          <w:left w:w="504" w:type="dxa"/>
          <w:bottom w:w="418" w:type="dxa"/>
          <w:right w:w="504" w:type="dxa"/>
        </w:tblCellMar>
        <w:tblLook w:val="04A0"/>
      </w:tblPr>
      <w:tblGrid>
        <w:gridCol w:w="798"/>
        <w:gridCol w:w="458"/>
        <w:gridCol w:w="4169"/>
        <w:gridCol w:w="5510"/>
        <w:gridCol w:w="391"/>
        <w:gridCol w:w="576"/>
      </w:tblGrid>
      <w:tr w:rsidR="00F91753" w:rsidRPr="00320ECB" w:rsidTr="00FE69B9">
        <w:trPr>
          <w:trHeight w:val="600"/>
        </w:trPr>
        <w:tc>
          <w:tcPr>
            <w:tcW w:w="11902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320ECB"/>
        </w:tc>
      </w:tr>
      <w:tr w:rsidR="00173B36" w:rsidRPr="00320ECB" w:rsidTr="00FE69B9">
        <w:trPr>
          <w:trHeight w:val="273"/>
        </w:trPr>
        <w:tc>
          <w:tcPr>
            <w:tcW w:w="798" w:type="dxa"/>
            <w:vMerge w:val="restar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458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679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1E5794">
            <w:pPr>
              <w:pStyle w:val="NoSpacing"/>
            </w:pPr>
          </w:p>
        </w:tc>
        <w:tc>
          <w:tcPr>
            <w:tcW w:w="39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76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FE69B9">
        <w:trPr>
          <w:trHeight w:val="1602"/>
        </w:trPr>
        <w:tc>
          <w:tcPr>
            <w:tcW w:w="798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458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679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61E7B" w:rsidRDefault="00B42FA6" w:rsidP="005A3E0B">
            <w:pPr>
              <w:pStyle w:val="Title"/>
              <w:rPr>
                <w:noProof/>
              </w:rPr>
            </w:pPr>
            <w:r>
              <w:rPr>
                <w:noProof/>
              </w:rPr>
            </w:r>
            <w:r>
              <w:rPr>
                <w:noProof/>
              </w:rPr>
              <w:pict>
                <v:shape id="Freeform: Shape 3" o:spid="_x0000_s1035" style="width:46.1pt;height:7.2pt;visibility:visible;mso-position-horizontal-relative:char;mso-position-vertical-relative:line;v-text-anchor:middle" coordsize="581601,8858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" adj="0,,0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 strokeweight=".35089mm">
                  <v:stroke joinstyle="miter"/>
                  <v:formulas/>
                  <v:path arrowok="t" o:connecttype="custom" o:connectlocs="545778,0;501251,37882;0,37882;0,56171;501251,56171;545778,94053;591578,47027;545778,0;545778,75765;519062,56171;519062,39189;545778,19594;573767,48333;545778,75765" o:connectangles="0,0,0,0,0,0,0,0,0,0,0,0,0,0"/>
                  <w10:wrap type="none"/>
                  <w10:anchorlock/>
                </v:shape>
              </w:pict>
            </w:r>
            <w:r w:rsidR="00535DA7">
              <w:t>ANUSHA SAAD</w:t>
            </w:r>
            <w:r>
              <w:rPr>
                <w:noProof/>
              </w:rPr>
            </w:r>
            <w:r>
              <w:rPr>
                <w:noProof/>
              </w:rPr>
              <w:pict>
                <v:shape id="Freeform: Shape 4" o:spid="_x0000_s1034" style="width:46.8pt;height:7pt;visibility:visible;mso-position-horizontal-relative:char;mso-position-vertical-relative:line;v-text-anchor:middle" coordsize="594245,8858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" adj="0,,0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718eb5 [3206]" stroked="f" strokeweight=".35089mm">
                  <v:stroke joinstyle="miter"/>
                  <v:formulas/>
                  <v:path arrowok="t" o:connecttype="custom" o:connectlocs="598039,36698;89769,36698;45517,0;0,45558;45517,91114;89769,54416;598039,54416;598039,36698;45517,73398;17701,45558;45517,17716;73333,45558;45517,73398" o:connectangles="0,0,0,0,0,0,0,0,0,0,0,0,0"/>
                  <w10:wrap type="none"/>
                  <w10:anchorlock/>
                </v:shape>
              </w:pict>
            </w:r>
          </w:p>
          <w:p w:rsidR="00B62B99" w:rsidRPr="00173B36" w:rsidRDefault="00535DA7" w:rsidP="00535DA7">
            <w:pPr>
              <w:pStyle w:val="Subtitle"/>
            </w:pPr>
            <w:r>
              <w:t>undergraduate – bs (computer science)</w:t>
            </w:r>
          </w:p>
        </w:tc>
        <w:tc>
          <w:tcPr>
            <w:tcW w:w="391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76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FE69B9">
        <w:trPr>
          <w:trHeight w:val="252"/>
        </w:trPr>
        <w:tc>
          <w:tcPr>
            <w:tcW w:w="798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458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9679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1E5794">
            <w:pPr>
              <w:pStyle w:val="NoSpacing"/>
            </w:pPr>
          </w:p>
        </w:tc>
        <w:tc>
          <w:tcPr>
            <w:tcW w:w="391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576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</w:tr>
      <w:tr w:rsidR="00F91753" w:rsidRPr="00320ECB" w:rsidTr="009D689D">
        <w:trPr>
          <w:trHeight w:val="237"/>
        </w:trPr>
        <w:tc>
          <w:tcPr>
            <w:tcW w:w="11902" w:type="dxa"/>
            <w:gridSpan w:val="6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686284" w:rsidRPr="00320ECB" w:rsidTr="00FE69B9">
        <w:trPr>
          <w:trHeight w:val="1985"/>
        </w:trPr>
        <w:tc>
          <w:tcPr>
            <w:tcW w:w="5425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1272060749"/>
              <w:placeholder>
                <w:docPart w:val="A813911DE1EB431BBDA5D11F4D743C69"/>
              </w:placeholder>
              <w:temporary/>
              <w:showingPlcHdr/>
            </w:sdtPr>
            <w:sdtContent>
              <w:p w:rsidR="00792D43" w:rsidRPr="00173B36" w:rsidRDefault="00FF673C" w:rsidP="00FE69B9">
                <w:pPr>
                  <w:pStyle w:val="Heading1"/>
                  <w:spacing w:line="240" w:lineRule="auto"/>
                  <w:outlineLvl w:val="0"/>
                </w:pPr>
                <w:r w:rsidRPr="00173B36">
                  <w:t>CONTACT</w:t>
                </w:r>
              </w:p>
            </w:sdtContent>
          </w:sdt>
          <w:p w:rsidR="003E1692" w:rsidRPr="00173B36" w:rsidRDefault="003E1692" w:rsidP="00FE69B9">
            <w:pPr>
              <w:pStyle w:val="NoSpacing"/>
              <w:spacing w:line="240" w:lineRule="auto"/>
            </w:pPr>
          </w:p>
          <w:p w:rsidR="00792D43" w:rsidRPr="00173B36" w:rsidRDefault="00FB1F01" w:rsidP="00FE69B9">
            <w:pPr>
              <w:pStyle w:val="Contact"/>
              <w:framePr w:wrap="auto" w:vAnchor="margin" w:xAlign="left" w:yAlign="inline"/>
              <w:spacing w:line="240" w:lineRule="auto"/>
              <w:suppressOverlap w:val="0"/>
            </w:pPr>
            <w:r w:rsidRPr="00173B36">
              <w:rPr>
                <w:noProof/>
              </w:rPr>
              <w:drawing>
                <wp:inline distT="0" distB="0" distL="0" distR="0">
                  <wp:extent cx="198010" cy="187200"/>
                  <wp:effectExtent l="0" t="0" r="0" b="3810"/>
                  <wp:docPr id="8" name="Graphic 8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un_Phone_178782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  <a:ext uri="{96DAC541-7B7A-43D3-8B79-37D633B846F1}">
  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1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35DA7">
              <w:t>+92-3208218714</w:t>
            </w:r>
          </w:p>
          <w:p w:rsidR="00535DA7" w:rsidRDefault="00B42FA6" w:rsidP="00FE69B9">
            <w:pPr>
              <w:pStyle w:val="Contact"/>
              <w:framePr w:wrap="auto" w:vAnchor="margin" w:xAlign="left" w:yAlign="inline"/>
              <w:numPr>
                <w:ilvl w:val="0"/>
                <w:numId w:val="11"/>
              </w:numPr>
              <w:spacing w:line="240" w:lineRule="auto"/>
              <w:suppressOverlap w:val="0"/>
              <w:rPr>
                <w:rFonts w:ascii="Arial" w:eastAsia="Arial" w:hAnsi="Arial" w:cs="Arial"/>
                <w:sz w:val="24"/>
              </w:rPr>
            </w:pPr>
            <w:hyperlink r:id="rId13" w:history="1">
              <w:r w:rsidR="00066E69" w:rsidRPr="00EF06FE">
                <w:rPr>
                  <w:rStyle w:val="Hyperlink"/>
                  <w:rFonts w:ascii="Arial" w:eastAsia="Arial" w:hAnsi="Arial" w:cs="Arial"/>
                  <w:sz w:val="24"/>
                </w:rPr>
                <w:t>anusha.saad01@gmail.com</w:t>
              </w:r>
            </w:hyperlink>
          </w:p>
          <w:p w:rsidR="00066E69" w:rsidRDefault="00B42FA6" w:rsidP="00FE69B9">
            <w:pPr>
              <w:pStyle w:val="Contact"/>
              <w:framePr w:wrap="auto" w:vAnchor="margin" w:xAlign="left" w:yAlign="inline"/>
              <w:numPr>
                <w:ilvl w:val="0"/>
                <w:numId w:val="11"/>
              </w:numPr>
              <w:spacing w:line="240" w:lineRule="auto"/>
              <w:suppressOverlap w:val="0"/>
              <w:rPr>
                <w:rFonts w:ascii="Arial" w:eastAsia="Arial" w:hAnsi="Arial" w:cs="Arial"/>
                <w:sz w:val="24"/>
              </w:rPr>
            </w:pPr>
            <w:hyperlink r:id="rId14" w:history="1">
              <w:r w:rsidR="00080CA5" w:rsidRPr="00D1559E">
                <w:rPr>
                  <w:rStyle w:val="Hyperlink"/>
                  <w:rFonts w:ascii="Arial" w:eastAsia="Arial" w:hAnsi="Arial" w:cs="Arial"/>
                  <w:sz w:val="24"/>
                </w:rPr>
                <w:t>https://www.linkedin.com/in/anusha-s-444a891a3/</w:t>
              </w:r>
            </w:hyperlink>
          </w:p>
          <w:p w:rsidR="00080CA5" w:rsidRPr="00FE69B9" w:rsidRDefault="00080CA5" w:rsidP="00FE69B9">
            <w:pPr>
              <w:pStyle w:val="Contact"/>
              <w:framePr w:wrap="auto" w:vAnchor="margin" w:xAlign="left" w:yAlign="inline"/>
              <w:numPr>
                <w:ilvl w:val="0"/>
                <w:numId w:val="11"/>
              </w:numPr>
              <w:spacing w:line="240" w:lineRule="auto"/>
              <w:suppressOverlap w:val="0"/>
              <w:rPr>
                <w:rFonts w:ascii="Arial" w:eastAsia="Arial" w:hAnsi="Arial" w:cs="Arial"/>
                <w:sz w:val="24"/>
              </w:rPr>
            </w:pPr>
            <w:r w:rsidRPr="00080CA5">
              <w:rPr>
                <w:rFonts w:ascii="Arial" w:eastAsia="Arial" w:hAnsi="Arial" w:cs="Arial"/>
                <w:sz w:val="24"/>
              </w:rPr>
              <w:t>https://github.com/anushaasaa</w:t>
            </w:r>
            <w:r w:rsidR="00FE69B9">
              <w:rPr>
                <w:rFonts w:ascii="Arial" w:eastAsia="Arial" w:hAnsi="Arial" w:cs="Arial"/>
                <w:sz w:val="24"/>
              </w:rPr>
              <w:t>d</w:t>
            </w:r>
          </w:p>
        </w:tc>
        <w:tc>
          <w:tcPr>
            <w:tcW w:w="6477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sdt>
            <w:sdtPr>
              <w:id w:val="-447008296"/>
              <w:placeholder>
                <w:docPart w:val="533C958116814585A8A6169C26182EF8"/>
              </w:placeholder>
              <w:temporary/>
              <w:showingPlcHdr/>
            </w:sdtPr>
            <w:sdtContent>
              <w:p w:rsidR="008C78F5" w:rsidRPr="00173B36" w:rsidRDefault="00FF673C" w:rsidP="00FF673C">
                <w:pPr>
                  <w:pStyle w:val="Heading1"/>
                  <w:outlineLvl w:val="0"/>
                </w:pPr>
                <w:r w:rsidRPr="00173B36">
                  <w:t>PROFILE</w:t>
                </w:r>
              </w:p>
            </w:sdtContent>
          </w:sdt>
          <w:p w:rsidR="003E1692" w:rsidRPr="00173B36" w:rsidRDefault="003E1692" w:rsidP="003E1692">
            <w:pPr>
              <w:pStyle w:val="NoSpacing"/>
            </w:pPr>
          </w:p>
          <w:p w:rsidR="00686284" w:rsidRPr="00FE69B9" w:rsidRDefault="00535DA7" w:rsidP="00FE69B9">
            <w:pPr>
              <w:rPr>
                <w:sz w:val="24"/>
                <w:szCs w:val="24"/>
              </w:rPr>
            </w:pPr>
            <w:r w:rsidRPr="00535DA7">
              <w:rPr>
                <w:sz w:val="24"/>
                <w:szCs w:val="24"/>
              </w:rPr>
              <w:t>A highly motivated and an enthusiastic student, strive to get an excellent experience in the field of AI, ML and Development.</w:t>
            </w:r>
            <w:r w:rsidR="005B35A2">
              <w:rPr>
                <w:sz w:val="24"/>
                <w:szCs w:val="24"/>
              </w:rPr>
              <w:t xml:space="preserve"> To learn more about my field in</w:t>
            </w:r>
            <w:r w:rsidRPr="00535DA7">
              <w:rPr>
                <w:sz w:val="24"/>
                <w:szCs w:val="24"/>
              </w:rPr>
              <w:t xml:space="preserve"> problem solving skills to utilize it in the best possible way for the fulfillment organizational goals</w:t>
            </w:r>
          </w:p>
        </w:tc>
      </w:tr>
      <w:tr w:rsidR="00F716E1" w:rsidRPr="00320ECB" w:rsidTr="00FE69B9">
        <w:trPr>
          <w:trHeight w:val="3006"/>
        </w:trPr>
        <w:tc>
          <w:tcPr>
            <w:tcW w:w="5425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211169216"/>
              <w:placeholder>
                <w:docPart w:val="CD22C245979D40E5AC4C21B446918D5A"/>
              </w:placeholder>
              <w:temporary/>
              <w:showingPlcHdr/>
            </w:sdtPr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SKILLS</w:t>
                </w:r>
              </w:p>
            </w:sdtContent>
          </w:sdt>
          <w:p w:rsidR="00F53B71" w:rsidRPr="00173B36" w:rsidRDefault="00F53B71" w:rsidP="00F53B71">
            <w:pPr>
              <w:pStyle w:val="NoSpacing"/>
            </w:pP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C Language  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C++ 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Python  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OOP (Object Oriented </w:t>
            </w:r>
          </w:p>
          <w:p w:rsidR="00535DA7" w:rsidRPr="00D030FB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 xml:space="preserve">Programming) </w:t>
            </w:r>
          </w:p>
          <w:p w:rsidR="00D030FB" w:rsidRPr="00535DA7" w:rsidRDefault="00D030FB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Data structures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>Html-CSS</w:t>
            </w:r>
          </w:p>
          <w:p w:rsidR="00535DA7" w:rsidRPr="00535DA7" w:rsidRDefault="00535DA7" w:rsidP="00535DA7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  <w:sz w:val="20"/>
                <w:szCs w:val="2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>JavaScript</w:t>
            </w:r>
          </w:p>
          <w:p w:rsidR="00026C20" w:rsidRPr="00026C20" w:rsidRDefault="00535DA7" w:rsidP="00026C20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</w:rPr>
            </w:pPr>
            <w:r w:rsidRPr="00535DA7">
              <w:rPr>
                <w:rFonts w:ascii="Arial" w:eastAsia="Arial" w:hAnsi="Arial" w:cs="Arial"/>
                <w:color w:val="404040"/>
                <w:sz w:val="20"/>
                <w:szCs w:val="20"/>
              </w:rPr>
              <w:t>WordPress</w:t>
            </w:r>
          </w:p>
          <w:p w:rsidR="00026C20" w:rsidRPr="00930606" w:rsidRDefault="00026C20" w:rsidP="00026C20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</w:rPr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Bootstrap</w:t>
            </w:r>
            <w:bookmarkStart w:id="0" w:name="_GoBack"/>
            <w:bookmarkEnd w:id="0"/>
          </w:p>
          <w:p w:rsidR="00F716E1" w:rsidRPr="009D689D" w:rsidRDefault="00930606" w:rsidP="009D689D">
            <w:pPr>
              <w:pStyle w:val="ListParagraph"/>
              <w:numPr>
                <w:ilvl w:val="0"/>
                <w:numId w:val="3"/>
              </w:numPr>
              <w:spacing w:after="29" w:line="240" w:lineRule="auto"/>
              <w:rPr>
                <w:rFonts w:ascii="Arial" w:eastAsia="Arial" w:hAnsi="Arial" w:cs="Arial"/>
                <w:color w:val="404040"/>
              </w:rPr>
            </w:pPr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REACT.JS</w:t>
            </w:r>
          </w:p>
        </w:tc>
        <w:tc>
          <w:tcPr>
            <w:tcW w:w="6477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</w:tcBorders>
            <w:shd w:val="clear" w:color="auto" w:fill="auto"/>
          </w:tcPr>
          <w:sdt>
            <w:sdtPr>
              <w:id w:val="1888525358"/>
              <w:placeholder>
                <w:docPart w:val="D5287AEE1CF442C399E9174ACB5FDCAF"/>
              </w:placeholder>
              <w:temporary/>
              <w:showingPlcHdr/>
            </w:sdtPr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EXPERIENCE</w:t>
                </w:r>
              </w:p>
            </w:sdtContent>
          </w:sdt>
          <w:p w:rsidR="00B54AD3" w:rsidRDefault="00D030FB" w:rsidP="00535DA7">
            <w:pPr>
              <w:pStyle w:val="Heading2"/>
              <w:outlineLvl w:val="1"/>
            </w:pPr>
            <w:r>
              <w:t>-Front End Development</w:t>
            </w:r>
            <w:r w:rsidR="00535DA7">
              <w:t xml:space="preserve"> Internship</w:t>
            </w:r>
          </w:p>
          <w:p w:rsidR="00D030FB" w:rsidRPr="00D030FB" w:rsidRDefault="00D030FB" w:rsidP="00D030FB">
            <w:pPr>
              <w:rPr>
                <w:sz w:val="22"/>
              </w:rPr>
            </w:pPr>
            <w:r>
              <w:rPr>
                <w:sz w:val="22"/>
              </w:rPr>
              <w:t>Skills learned during internship: Html, CSS, Bootstr</w:t>
            </w:r>
            <w:r w:rsidR="00C05FFC">
              <w:rPr>
                <w:sz w:val="22"/>
              </w:rPr>
              <w:t>ap, JavaS</w:t>
            </w:r>
            <w:r>
              <w:rPr>
                <w:sz w:val="22"/>
              </w:rPr>
              <w:t>cript, jQuery</w:t>
            </w:r>
            <w:r w:rsidR="00C05FFC">
              <w:rPr>
                <w:sz w:val="22"/>
              </w:rPr>
              <w:t>, WordPress and basic React concepts.</w:t>
            </w:r>
          </w:p>
          <w:p w:rsidR="00880793" w:rsidRPr="00FE69B9" w:rsidRDefault="00880793" w:rsidP="00880793">
            <w:pPr>
              <w:pStyle w:val="Date"/>
              <w:rPr>
                <w:b/>
                <w:sz w:val="24"/>
              </w:rPr>
            </w:pPr>
            <w:r w:rsidRPr="00FE69B9">
              <w:rPr>
                <w:b/>
                <w:sz w:val="24"/>
              </w:rPr>
              <w:t>1</w:t>
            </w:r>
            <w:r w:rsidRPr="00FE69B9">
              <w:rPr>
                <w:b/>
                <w:sz w:val="24"/>
                <w:vertAlign w:val="superscript"/>
              </w:rPr>
              <w:t>st</w:t>
            </w:r>
            <w:r w:rsidRPr="00FE69B9">
              <w:rPr>
                <w:b/>
                <w:sz w:val="24"/>
              </w:rPr>
              <w:t xml:space="preserve"> Oct’ 2020 – 31</w:t>
            </w:r>
            <w:r w:rsidRPr="00FE69B9">
              <w:rPr>
                <w:b/>
                <w:sz w:val="24"/>
                <w:vertAlign w:val="superscript"/>
              </w:rPr>
              <w:t>st</w:t>
            </w:r>
            <w:r w:rsidRPr="00FE69B9">
              <w:rPr>
                <w:b/>
                <w:sz w:val="24"/>
              </w:rPr>
              <w:t xml:space="preserve"> Oct’ 2020</w:t>
            </w:r>
            <w:r w:rsidR="00BF4E15" w:rsidRPr="00FE69B9">
              <w:rPr>
                <w:b/>
                <w:sz w:val="24"/>
              </w:rPr>
              <w:t>- INTERNS PAKISTAN</w:t>
            </w:r>
          </w:p>
          <w:p w:rsidR="00F51E3E" w:rsidRPr="00173B36" w:rsidRDefault="00B42FA6" w:rsidP="00F51E3E">
            <w:pPr>
              <w:pStyle w:val="NoSpacing"/>
            </w:pPr>
            <w:r>
              <w:rPr>
                <w:noProof/>
              </w:rPr>
            </w:r>
            <w:r>
              <w:rPr>
                <w:noProof/>
              </w:rPr>
              <w:pict>
                <v:line id="Straight Connector 20" o:spid="_x0000_s1029" alt="Blue line" style="visibility:visible;mso-position-horizontal-relative:char;mso-position-vertical-relative:line" from="0,0" to="31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" strokecolor="#718eb5 [3206]" strokeweight=".28pt">
                  <v:stroke joinstyle="miter"/>
                  <w10:wrap type="none"/>
                  <w10:anchorlock/>
                </v:line>
              </w:pict>
            </w:r>
          </w:p>
          <w:p w:rsidR="00535DA7" w:rsidRDefault="00535DA7" w:rsidP="00535DA7">
            <w:pPr>
              <w:pStyle w:val="Heading1"/>
              <w:outlineLvl w:val="0"/>
            </w:pPr>
          </w:p>
          <w:p w:rsidR="00F716E1" w:rsidRPr="008D29B6" w:rsidRDefault="00535DA7" w:rsidP="00535DA7">
            <w:pPr>
              <w:rPr>
                <w:rFonts w:asciiTheme="majorHAnsi" w:hAnsiTheme="majorHAnsi"/>
                <w:sz w:val="32"/>
              </w:rPr>
            </w:pPr>
            <w:r w:rsidRPr="008D29B6">
              <w:rPr>
                <w:rFonts w:asciiTheme="majorHAnsi" w:hAnsiTheme="majorHAnsi"/>
                <w:color w:val="auto"/>
                <w:sz w:val="28"/>
              </w:rPr>
              <w:t>EDUCATION</w:t>
            </w:r>
          </w:p>
          <w:p w:rsidR="00FE69B9" w:rsidRDefault="008D29B6" w:rsidP="00FE69B9">
            <w:pPr>
              <w:pStyle w:val="Date"/>
              <w:numPr>
                <w:ilvl w:val="0"/>
                <w:numId w:val="12"/>
              </w:numPr>
              <w:spacing w:before="0" w:after="0"/>
              <w:rPr>
                <w:color w:val="auto"/>
                <w:sz w:val="22"/>
              </w:rPr>
            </w:pPr>
            <w:r w:rsidRPr="008D29B6">
              <w:rPr>
                <w:color w:val="auto"/>
                <w:sz w:val="22"/>
              </w:rPr>
              <w:t>National university of computer a</w:t>
            </w:r>
            <w:r>
              <w:rPr>
                <w:color w:val="auto"/>
                <w:sz w:val="22"/>
              </w:rPr>
              <w:t xml:space="preserve">nd  emerging science FAST NUCES </w:t>
            </w:r>
          </w:p>
          <w:p w:rsidR="00F716E1" w:rsidRPr="00FE69B9" w:rsidRDefault="008D29B6" w:rsidP="00FE69B9">
            <w:pPr>
              <w:pStyle w:val="Date"/>
              <w:spacing w:before="0" w:after="0"/>
              <w:ind w:left="720"/>
              <w:rPr>
                <w:color w:val="auto"/>
                <w:sz w:val="22"/>
              </w:rPr>
            </w:pPr>
            <w:r w:rsidRPr="00FE69B9">
              <w:rPr>
                <w:color w:val="auto"/>
                <w:sz w:val="20"/>
              </w:rPr>
              <w:t>Bachelors in computer science - 2019-2023</w:t>
            </w:r>
          </w:p>
          <w:p w:rsidR="008D29B6" w:rsidRPr="008D29B6" w:rsidRDefault="008D29B6" w:rsidP="00FE69B9">
            <w:pPr>
              <w:spacing w:before="0"/>
            </w:pPr>
          </w:p>
          <w:p w:rsidR="00FE69B9" w:rsidRDefault="008D29B6" w:rsidP="00FE69B9">
            <w:pPr>
              <w:pStyle w:val="ListParagraph"/>
              <w:numPr>
                <w:ilvl w:val="0"/>
                <w:numId w:val="12"/>
              </w:numPr>
              <w:spacing w:before="0" w:after="0" w:line="240" w:lineRule="auto"/>
              <w:rPr>
                <w:color w:val="auto"/>
                <w:sz w:val="22"/>
              </w:rPr>
            </w:pPr>
            <w:r w:rsidRPr="008D29B6">
              <w:rPr>
                <w:color w:val="auto"/>
                <w:sz w:val="22"/>
              </w:rPr>
              <w:t xml:space="preserve">Government Degree Science and Commerce College </w:t>
            </w:r>
            <w:r w:rsidRPr="008D29B6">
              <w:rPr>
                <w:color w:val="auto"/>
                <w:sz w:val="20"/>
              </w:rPr>
              <w:t>HSC pre-engineering – 2017-2019</w:t>
            </w:r>
          </w:p>
          <w:p w:rsidR="008D29B6" w:rsidRPr="00FE69B9" w:rsidRDefault="008D29B6" w:rsidP="00FE69B9">
            <w:pPr>
              <w:pStyle w:val="ListParagraph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color w:val="auto"/>
                <w:sz w:val="22"/>
              </w:rPr>
            </w:pPr>
            <w:r w:rsidRPr="00FE69B9">
              <w:rPr>
                <w:color w:val="auto"/>
                <w:sz w:val="20"/>
              </w:rPr>
              <w:t>Grade A</w:t>
            </w:r>
          </w:p>
          <w:p w:rsidR="008D29B6" w:rsidRDefault="008D29B6" w:rsidP="00FE69B9">
            <w:pPr>
              <w:pStyle w:val="ListParagraph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color w:val="auto"/>
                <w:sz w:val="20"/>
              </w:rPr>
            </w:pPr>
          </w:p>
          <w:p w:rsidR="00FE69B9" w:rsidRDefault="008D29B6" w:rsidP="00FE69B9">
            <w:pPr>
              <w:pStyle w:val="ListParagraph"/>
              <w:numPr>
                <w:ilvl w:val="0"/>
                <w:numId w:val="12"/>
              </w:numPr>
              <w:spacing w:before="0" w:after="0" w:line="240" w:lineRule="auto"/>
              <w:rPr>
                <w:color w:val="auto"/>
                <w:sz w:val="22"/>
              </w:rPr>
            </w:pPr>
            <w:r w:rsidRPr="008D29B6">
              <w:rPr>
                <w:color w:val="auto"/>
                <w:sz w:val="22"/>
              </w:rPr>
              <w:t>Montessori Complex High School</w:t>
            </w:r>
          </w:p>
          <w:p w:rsidR="00FE69B9" w:rsidRDefault="008D29B6" w:rsidP="00FE69B9">
            <w:pPr>
              <w:pStyle w:val="ListParagraph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color w:val="auto"/>
                <w:sz w:val="22"/>
              </w:rPr>
            </w:pPr>
            <w:r w:rsidRPr="00FE69B9">
              <w:rPr>
                <w:color w:val="auto"/>
                <w:sz w:val="20"/>
              </w:rPr>
              <w:t>SSC Computer Science- 2016</w:t>
            </w:r>
          </w:p>
          <w:p w:rsidR="008D29B6" w:rsidRPr="00FE69B9" w:rsidRDefault="008D29B6" w:rsidP="00FE69B9">
            <w:pPr>
              <w:pStyle w:val="ListParagraph"/>
              <w:numPr>
                <w:ilvl w:val="0"/>
                <w:numId w:val="0"/>
              </w:numPr>
              <w:spacing w:before="0" w:after="0" w:line="240" w:lineRule="auto"/>
              <w:ind w:left="720"/>
              <w:rPr>
                <w:color w:val="auto"/>
                <w:sz w:val="22"/>
              </w:rPr>
            </w:pPr>
            <w:r>
              <w:rPr>
                <w:color w:val="auto"/>
                <w:sz w:val="20"/>
              </w:rPr>
              <w:t>Grade A1</w:t>
            </w:r>
          </w:p>
          <w:p w:rsidR="008D29B6" w:rsidRPr="008D29B6" w:rsidRDefault="00B42FA6" w:rsidP="00FE69B9">
            <w:pPr>
              <w:spacing w:before="0"/>
              <w:rPr>
                <w:color w:val="auto"/>
                <w:sz w:val="20"/>
              </w:rPr>
            </w:pPr>
            <w:r w:rsidRPr="00B42FA6">
              <w:rPr>
                <w:noProof/>
              </w:rPr>
            </w:r>
            <w:r w:rsidRPr="00B42FA6">
              <w:rPr>
                <w:noProof/>
              </w:rPr>
              <w:pict>
                <v:line id="Straight Connector 21" o:spid="_x0000_s1027" alt="Blue line" style="visibility:visible;mso-position-horizontal-relative:char;mso-position-vertical-relative:line" from="0,0" to="31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" strokecolor="#718eb5 [3206]" strokeweight=".28pt">
                  <v:stroke joinstyle="miter"/>
                  <w10:wrap type="none"/>
                  <w10:anchorlock/>
                </v:line>
              </w:pict>
            </w:r>
          </w:p>
          <w:p w:rsidR="008D29B6" w:rsidRPr="009D689D" w:rsidRDefault="008D29B6" w:rsidP="008D29B6">
            <w:pPr>
              <w:rPr>
                <w:rFonts w:asciiTheme="majorHAnsi" w:hAnsiTheme="majorHAnsi"/>
                <w:color w:val="auto"/>
                <w:sz w:val="28"/>
              </w:rPr>
            </w:pPr>
            <w:r w:rsidRPr="008D29B6">
              <w:rPr>
                <w:rFonts w:asciiTheme="majorHAnsi" w:hAnsiTheme="majorHAnsi"/>
                <w:color w:val="auto"/>
                <w:sz w:val="28"/>
              </w:rPr>
              <w:t>ACTIVITIES</w:t>
            </w:r>
          </w:p>
          <w:p w:rsidR="00066E69" w:rsidRPr="009D689D" w:rsidRDefault="00066E69" w:rsidP="009D689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color w:val="auto"/>
                <w:sz w:val="20"/>
              </w:rPr>
            </w:pPr>
            <w:r w:rsidRPr="009D689D">
              <w:rPr>
                <w:color w:val="auto"/>
                <w:sz w:val="20"/>
              </w:rPr>
              <w:t>3.  Vice-lead of Media and Promotions team in Google developer student club (DSC NUCES) -2020 –present</w:t>
            </w:r>
          </w:p>
          <w:p w:rsidR="00066E69" w:rsidRPr="009D689D" w:rsidRDefault="00066E69" w:rsidP="009D689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color w:val="auto"/>
                <w:sz w:val="20"/>
              </w:rPr>
            </w:pPr>
            <w:r w:rsidRPr="009D689D">
              <w:rPr>
                <w:color w:val="auto"/>
                <w:sz w:val="20"/>
              </w:rPr>
              <w:t>4. Deputy Public R Relations team in ACM(Association of computing machinery) -2020-present</w:t>
            </w:r>
          </w:p>
          <w:p w:rsidR="00066E69" w:rsidRPr="009D689D" w:rsidRDefault="00066E69" w:rsidP="009D689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color w:val="auto"/>
                <w:sz w:val="20"/>
              </w:rPr>
            </w:pPr>
            <w:r w:rsidRPr="009D689D">
              <w:rPr>
                <w:color w:val="auto"/>
                <w:sz w:val="20"/>
              </w:rPr>
              <w:t>5. Front end Developer team member in TWM (The Web Master society) working on FAST university’s official website.</w:t>
            </w:r>
          </w:p>
        </w:tc>
      </w:tr>
      <w:tr w:rsidR="00F716E1" w:rsidRPr="00320ECB" w:rsidTr="00FE69B9">
        <w:tc>
          <w:tcPr>
            <w:tcW w:w="5425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p w:rsidR="00FE69B9" w:rsidRDefault="00FE69B9" w:rsidP="00FE69B9">
            <w:pPr>
              <w:pStyle w:val="Heading1"/>
              <w:outlineLvl w:val="0"/>
              <w:rPr>
                <w:rFonts w:eastAsiaTheme="minorHAnsi" w:cstheme="minorBidi"/>
                <w:b/>
                <w:bCs/>
                <w:sz w:val="22"/>
                <w:szCs w:val="22"/>
              </w:rPr>
            </w:pPr>
            <w:r w:rsidRPr="00FE69B9">
              <w:rPr>
                <w:rFonts w:eastAsiaTheme="minorHAnsi" w:cstheme="minorBidi"/>
                <w:bCs/>
                <w:szCs w:val="22"/>
              </w:rPr>
              <w:t>projects</w:t>
            </w:r>
            <w:r w:rsidRPr="00FE69B9">
              <w:rPr>
                <w:rFonts w:eastAsiaTheme="minorHAnsi" w:cstheme="minorBidi"/>
                <w:b/>
                <w:bCs/>
                <w:sz w:val="22"/>
                <w:szCs w:val="22"/>
              </w:rPr>
              <w:t>:</w:t>
            </w:r>
          </w:p>
          <w:p w:rsidR="009D689D" w:rsidRPr="009D689D" w:rsidRDefault="009D689D" w:rsidP="009D689D"/>
          <w:p w:rsidR="009D689D" w:rsidRPr="009D689D" w:rsidRDefault="00FE69B9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sz w:val="24"/>
              </w:rPr>
              <w:t>O</w:t>
            </w:r>
            <w:r w:rsidR="005A0A90" w:rsidRPr="009D689D">
              <w:rPr>
                <w:sz w:val="24"/>
              </w:rPr>
              <w:t>NLINE CINEMA TICKET BOOKING SYSTEM - C LANGUAGE</w:t>
            </w:r>
          </w:p>
          <w:p w:rsidR="009D689D" w:rsidRPr="009D689D" w:rsidRDefault="005A0A90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sz w:val="24"/>
              </w:rPr>
              <w:t xml:space="preserve">ONLINE SUPERMARKET MANAGEMENT SYSTEM - C++ </w:t>
            </w:r>
          </w:p>
          <w:p w:rsidR="009D689D" w:rsidRPr="009D689D" w:rsidRDefault="005A0A90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sz w:val="24"/>
              </w:rPr>
              <w:t>STATISTICAL GROWTH ANALYSIS</w:t>
            </w:r>
            <w:r w:rsidR="00930606" w:rsidRPr="009D689D">
              <w:rPr>
                <w:sz w:val="24"/>
              </w:rPr>
              <w:t>-</w:t>
            </w:r>
            <w:r w:rsidR="00930606" w:rsidRPr="009D689D">
              <w:rPr>
                <w:rFonts w:cstheme="minorHAnsi"/>
                <w:sz w:val="24"/>
              </w:rPr>
              <w:t>(</w:t>
            </w:r>
            <w:r w:rsidR="00930606" w:rsidRPr="009D689D">
              <w:rPr>
                <w:rFonts w:cstheme="minorHAnsi"/>
                <w:color w:val="24292E"/>
                <w:sz w:val="24"/>
              </w:rPr>
              <w:t xml:space="preserve">The </w:t>
            </w:r>
            <w:r w:rsidR="009D689D">
              <w:rPr>
                <w:rFonts w:cstheme="minorHAnsi"/>
                <w:color w:val="24292E"/>
                <w:sz w:val="24"/>
              </w:rPr>
              <w:t xml:space="preserve">project draws statistical analysis </w:t>
            </w:r>
            <w:r w:rsidR="00930606" w:rsidRPr="009D689D">
              <w:rPr>
                <w:rFonts w:cstheme="minorHAnsi"/>
                <w:color w:val="24292E"/>
                <w:sz w:val="24"/>
              </w:rPr>
              <w:t>from given data sets to show the growth/output.)</w:t>
            </w:r>
          </w:p>
          <w:p w:rsidR="00930606" w:rsidRPr="009D689D" w:rsidRDefault="00930606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rFonts w:cstheme="minorHAnsi"/>
                <w:color w:val="24292E"/>
                <w:sz w:val="24"/>
              </w:rPr>
              <w:t>YOUR PERSONLIZED HELPER- FRONT END PROJECT</w:t>
            </w:r>
          </w:p>
          <w:p w:rsidR="00930606" w:rsidRPr="009D689D" w:rsidRDefault="00930606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rFonts w:cstheme="minorHAnsi"/>
                <w:color w:val="24292E"/>
                <w:sz w:val="24"/>
              </w:rPr>
              <w:t>BUSINESS PORTFOLIO WEBSITE</w:t>
            </w:r>
          </w:p>
          <w:p w:rsidR="00930606" w:rsidRPr="009D689D" w:rsidRDefault="00930606" w:rsidP="009D689D">
            <w:pPr>
              <w:pStyle w:val="NoSpacing"/>
              <w:numPr>
                <w:ilvl w:val="0"/>
                <w:numId w:val="10"/>
              </w:numPr>
              <w:spacing w:line="240" w:lineRule="auto"/>
              <w:rPr>
                <w:sz w:val="24"/>
              </w:rPr>
            </w:pPr>
            <w:r w:rsidRPr="009D689D">
              <w:rPr>
                <w:sz w:val="24"/>
              </w:rPr>
              <w:t>LEADERSBOARD-REACT.JS</w:t>
            </w:r>
          </w:p>
          <w:p w:rsidR="00930606" w:rsidRPr="00930606" w:rsidRDefault="00930606" w:rsidP="00930606">
            <w:pPr>
              <w:pStyle w:val="NoSpacing"/>
              <w:ind w:left="720"/>
              <w:rPr>
                <w:rFonts w:cstheme="minorHAnsi"/>
                <w:color w:val="24292E"/>
              </w:rPr>
            </w:pPr>
          </w:p>
        </w:tc>
        <w:tc>
          <w:tcPr>
            <w:tcW w:w="6477" w:type="dxa"/>
            <w:gridSpan w:val="3"/>
            <w:vMerge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:rsidR="00F716E1" w:rsidRPr="00173B36" w:rsidRDefault="00F716E1" w:rsidP="00241482"/>
        </w:tc>
      </w:tr>
    </w:tbl>
    <w:p w:rsidR="00535F87" w:rsidRPr="00173B36" w:rsidRDefault="00535F87" w:rsidP="007E1FA8"/>
    <w:sectPr w:rsidR="00535F87" w:rsidRPr="00173B36" w:rsidSect="00D04093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0B06" w:rsidRDefault="00C30B06" w:rsidP="00BA3E51">
      <w:pPr>
        <w:spacing w:line="240" w:lineRule="auto"/>
      </w:pPr>
      <w:r>
        <w:separator/>
      </w:r>
    </w:p>
  </w:endnote>
  <w:endnote w:type="continuationSeparator" w:id="1">
    <w:p w:rsidR="00C30B06" w:rsidRDefault="00C30B06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0B06" w:rsidRDefault="00C30B06" w:rsidP="00BA3E51">
      <w:pPr>
        <w:spacing w:line="240" w:lineRule="auto"/>
      </w:pPr>
      <w:r>
        <w:separator/>
      </w:r>
    </w:p>
  </w:footnote>
  <w:footnote w:type="continuationSeparator" w:id="1">
    <w:p w:rsidR="00C30B06" w:rsidRDefault="00C30B06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alt="Email icon" style="width:75pt;height:61.5pt;visibility:visible;mso-wrap-style:square" o:bullet="t">
        <v:imagedata r:id="rId1" o:title="Email icon"/>
      </v:shape>
    </w:pict>
  </w:numPicBullet>
  <w:abstractNum w:abstractNumId="0">
    <w:nsid w:val="046C5CE7"/>
    <w:multiLevelType w:val="hybridMultilevel"/>
    <w:tmpl w:val="22347B4E"/>
    <w:lvl w:ilvl="0" w:tplc="010ECA30">
      <w:start w:val="2020"/>
      <w:numFmt w:val="bullet"/>
      <w:lvlText w:val="-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65B01"/>
    <w:multiLevelType w:val="hybridMultilevel"/>
    <w:tmpl w:val="DF6A8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4443A7"/>
    <w:multiLevelType w:val="hybridMultilevel"/>
    <w:tmpl w:val="2BCC7C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A358D6"/>
    <w:multiLevelType w:val="hybridMultilevel"/>
    <w:tmpl w:val="98BCFDA8"/>
    <w:lvl w:ilvl="0" w:tplc="D7DA883E">
      <w:start w:val="1"/>
      <w:numFmt w:val="bullet"/>
      <w:lvlText w:val=""/>
      <w:lvlPicBulletId w:val="0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36781182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2" w:tplc="09AC7974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3" w:tplc="B636A33C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B7304A06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5" w:tplc="2016441C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</w:rPr>
    </w:lvl>
    <w:lvl w:ilvl="6" w:tplc="5330EFE0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60A1506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8" w:tplc="F6E0865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</w:rPr>
    </w:lvl>
  </w:abstractNum>
  <w:abstractNum w:abstractNumId="4">
    <w:nsid w:val="262B049D"/>
    <w:multiLevelType w:val="hybridMultilevel"/>
    <w:tmpl w:val="338CFF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5D64E1"/>
    <w:multiLevelType w:val="hybridMultilevel"/>
    <w:tmpl w:val="4ECA2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F56B7"/>
    <w:multiLevelType w:val="hybridMultilevel"/>
    <w:tmpl w:val="80C0BFE8"/>
    <w:lvl w:ilvl="0" w:tplc="010ECA30">
      <w:start w:val="2020"/>
      <w:numFmt w:val="bullet"/>
      <w:lvlText w:val="-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EE0829"/>
    <w:multiLevelType w:val="hybridMultilevel"/>
    <w:tmpl w:val="2E806D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7832CD"/>
    <w:multiLevelType w:val="hybridMultilevel"/>
    <w:tmpl w:val="A10E0720"/>
    <w:lvl w:ilvl="0" w:tplc="010ECA30">
      <w:start w:val="2020"/>
      <w:numFmt w:val="bullet"/>
      <w:lvlText w:val="-"/>
      <w:lvlJc w:val="left"/>
      <w:pPr>
        <w:ind w:left="720" w:hanging="360"/>
      </w:pPr>
      <w:rPr>
        <w:rFonts w:ascii="Calibri" w:eastAsiaTheme="majorEastAsia" w:hAnsi="Calibri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C6759D"/>
    <w:multiLevelType w:val="hybridMultilevel"/>
    <w:tmpl w:val="99A005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BE62F5"/>
    <w:multiLevelType w:val="hybridMultilevel"/>
    <w:tmpl w:val="2B90AA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AA4499"/>
    <w:multiLevelType w:val="hybridMultilevel"/>
    <w:tmpl w:val="E4FC2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2D33EA"/>
    <w:multiLevelType w:val="hybridMultilevel"/>
    <w:tmpl w:val="C680D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8"/>
  </w:num>
  <w:num w:numId="9">
    <w:abstractNumId w:val="1"/>
  </w:num>
  <w:num w:numId="10">
    <w:abstractNumId w:val="7"/>
  </w:num>
  <w:num w:numId="11">
    <w:abstractNumId w:val="2"/>
  </w:num>
  <w:num w:numId="12">
    <w:abstractNumId w:val="12"/>
  </w:num>
  <w:num w:numId="13">
    <w:abstractNumId w:val="9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attachedTemplate r:id="rId1"/>
  <w:stylePaneSortMethod w:val="0000"/>
  <w:defaultTabStop w:val="708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535DA7"/>
    <w:rsid w:val="00026C20"/>
    <w:rsid w:val="00041F8A"/>
    <w:rsid w:val="00045F2E"/>
    <w:rsid w:val="00055BBC"/>
    <w:rsid w:val="00066E69"/>
    <w:rsid w:val="00073BF3"/>
    <w:rsid w:val="00080CA5"/>
    <w:rsid w:val="00081B51"/>
    <w:rsid w:val="000A6E00"/>
    <w:rsid w:val="000C7293"/>
    <w:rsid w:val="000D3891"/>
    <w:rsid w:val="000F3FE2"/>
    <w:rsid w:val="00140582"/>
    <w:rsid w:val="00144334"/>
    <w:rsid w:val="00173B36"/>
    <w:rsid w:val="00177BCB"/>
    <w:rsid w:val="001B752C"/>
    <w:rsid w:val="001E5794"/>
    <w:rsid w:val="001F6D5E"/>
    <w:rsid w:val="00217454"/>
    <w:rsid w:val="002251C8"/>
    <w:rsid w:val="0023600D"/>
    <w:rsid w:val="00241482"/>
    <w:rsid w:val="00261E7B"/>
    <w:rsid w:val="00293BB8"/>
    <w:rsid w:val="002954B8"/>
    <w:rsid w:val="002A4A92"/>
    <w:rsid w:val="002B0852"/>
    <w:rsid w:val="002C0662"/>
    <w:rsid w:val="002D5478"/>
    <w:rsid w:val="00320ECB"/>
    <w:rsid w:val="00344FC0"/>
    <w:rsid w:val="00377A0D"/>
    <w:rsid w:val="00382737"/>
    <w:rsid w:val="003E02DA"/>
    <w:rsid w:val="003E1692"/>
    <w:rsid w:val="003E7783"/>
    <w:rsid w:val="00442A0E"/>
    <w:rsid w:val="00443C70"/>
    <w:rsid w:val="004A4C74"/>
    <w:rsid w:val="004E5226"/>
    <w:rsid w:val="004E6AB2"/>
    <w:rsid w:val="004E70E8"/>
    <w:rsid w:val="00535DA7"/>
    <w:rsid w:val="00535F87"/>
    <w:rsid w:val="00564622"/>
    <w:rsid w:val="005A0A90"/>
    <w:rsid w:val="005A3E0B"/>
    <w:rsid w:val="005B3227"/>
    <w:rsid w:val="005B35A2"/>
    <w:rsid w:val="005D18B0"/>
    <w:rsid w:val="005D6812"/>
    <w:rsid w:val="0068094B"/>
    <w:rsid w:val="00686284"/>
    <w:rsid w:val="0073402D"/>
    <w:rsid w:val="00792D43"/>
    <w:rsid w:val="007B30FE"/>
    <w:rsid w:val="007B7A61"/>
    <w:rsid w:val="007E1FA8"/>
    <w:rsid w:val="007E6083"/>
    <w:rsid w:val="008260BD"/>
    <w:rsid w:val="00855181"/>
    <w:rsid w:val="00880793"/>
    <w:rsid w:val="00882F23"/>
    <w:rsid w:val="0089047A"/>
    <w:rsid w:val="008A1020"/>
    <w:rsid w:val="008A1250"/>
    <w:rsid w:val="008A1FCF"/>
    <w:rsid w:val="008B1112"/>
    <w:rsid w:val="008C78F5"/>
    <w:rsid w:val="008D29B6"/>
    <w:rsid w:val="00914419"/>
    <w:rsid w:val="00930606"/>
    <w:rsid w:val="00962E61"/>
    <w:rsid w:val="00986331"/>
    <w:rsid w:val="009A6667"/>
    <w:rsid w:val="009C7105"/>
    <w:rsid w:val="009D689D"/>
    <w:rsid w:val="009D7091"/>
    <w:rsid w:val="00A122BB"/>
    <w:rsid w:val="00A37F9E"/>
    <w:rsid w:val="00A6380C"/>
    <w:rsid w:val="00AB7FE5"/>
    <w:rsid w:val="00AC1E5A"/>
    <w:rsid w:val="00B42FA6"/>
    <w:rsid w:val="00B54AD3"/>
    <w:rsid w:val="00B62B99"/>
    <w:rsid w:val="00B643D0"/>
    <w:rsid w:val="00B71E93"/>
    <w:rsid w:val="00B87E22"/>
    <w:rsid w:val="00BA3E51"/>
    <w:rsid w:val="00BB3142"/>
    <w:rsid w:val="00BD6049"/>
    <w:rsid w:val="00BF4E15"/>
    <w:rsid w:val="00C05FFC"/>
    <w:rsid w:val="00C155FC"/>
    <w:rsid w:val="00C30B06"/>
    <w:rsid w:val="00C532FC"/>
    <w:rsid w:val="00C75D84"/>
    <w:rsid w:val="00C857CB"/>
    <w:rsid w:val="00CA5CD9"/>
    <w:rsid w:val="00D030FB"/>
    <w:rsid w:val="00D04093"/>
    <w:rsid w:val="00D0794D"/>
    <w:rsid w:val="00D140DF"/>
    <w:rsid w:val="00D60A3D"/>
    <w:rsid w:val="00D666BB"/>
    <w:rsid w:val="00D720DF"/>
    <w:rsid w:val="00D92ED4"/>
    <w:rsid w:val="00D94ABF"/>
    <w:rsid w:val="00DB08BE"/>
    <w:rsid w:val="00E20245"/>
    <w:rsid w:val="00E34015"/>
    <w:rsid w:val="00E4379F"/>
    <w:rsid w:val="00E65596"/>
    <w:rsid w:val="00EA0042"/>
    <w:rsid w:val="00EB1D1B"/>
    <w:rsid w:val="00F36875"/>
    <w:rsid w:val="00F51E3E"/>
    <w:rsid w:val="00F53B71"/>
    <w:rsid w:val="00F716E1"/>
    <w:rsid w:val="00F908C3"/>
    <w:rsid w:val="00F91753"/>
    <w:rsid w:val="00FB1F01"/>
    <w:rsid w:val="00FE2094"/>
    <w:rsid w:val="00FE69B9"/>
    <w:rsid w:val="00FF67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nhideWhenUsed="0" w:qFormat="1"/>
    <w:lsdException w:name="Strong" w:uiPriority="22" w:unhideWhenUsed="0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EC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ECB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5E7697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57CB"/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57CB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0ECB"/>
    <w:rPr>
      <w:rFonts w:eastAsiaTheme="majorEastAsia" w:cstheme="majorBidi"/>
      <w:color w:val="5E7697" w:themeColor="accen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320ECB"/>
    <w:pPr>
      <w:numPr>
        <w:numId w:val="1"/>
      </w:numPr>
      <w:spacing w:before="60" w:after="60" w:line="400" w:lineRule="exact"/>
      <w:ind w:left="360"/>
      <w:contextualSpacing/>
    </w:pPr>
    <w:rPr>
      <w:caps/>
      <w:color w:val="5E7697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">
    <w:name w:val="Contact"/>
    <w:basedOn w:val="Normal"/>
    <w:link w:val="ContactChar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h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ontactChar">
    <w:name w:val="Contact Char"/>
    <w:basedOn w:val="DefaultParagraphFont"/>
    <w:link w:val="Contact"/>
    <w:uiPriority w:val="12"/>
    <w:rsid w:val="00320ECB"/>
    <w:rPr>
      <w:color w:val="434343" w:themeColor="accent6"/>
      <w:sz w:val="26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320ECB"/>
    <w:rPr>
      <w:color w:val="806153" w:themeColor="accent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nusha.saad01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anusha-s-444a891a3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ad\AppData\Roaming\Microsoft\Templates\Column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813911DE1EB431BBDA5D11F4D743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5D88A-447D-4FFD-80BA-18E2F3C419FA}"/>
      </w:docPartPr>
      <w:docPartBody>
        <w:p w:rsidR="009828AE" w:rsidRDefault="005D6A79">
          <w:pPr>
            <w:pStyle w:val="A813911DE1EB431BBDA5D11F4D743C69"/>
          </w:pPr>
          <w:r w:rsidRPr="00173B36">
            <w:t>CONTACT</w:t>
          </w:r>
        </w:p>
      </w:docPartBody>
    </w:docPart>
    <w:docPart>
      <w:docPartPr>
        <w:name w:val="533C958116814585A8A6169C26182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2AFBD-3493-4EBB-838B-91AE5903DAAD}"/>
      </w:docPartPr>
      <w:docPartBody>
        <w:p w:rsidR="009828AE" w:rsidRDefault="005D6A79">
          <w:pPr>
            <w:pStyle w:val="533C958116814585A8A6169C26182EF8"/>
          </w:pPr>
          <w:r w:rsidRPr="00173B36">
            <w:t>PROFILE</w:t>
          </w:r>
        </w:p>
      </w:docPartBody>
    </w:docPart>
    <w:docPart>
      <w:docPartPr>
        <w:name w:val="CD22C245979D40E5AC4C21B446918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FA388-5DFD-4645-9B2B-D4EB6CF0E38B}"/>
      </w:docPartPr>
      <w:docPartBody>
        <w:p w:rsidR="009828AE" w:rsidRDefault="005D6A79">
          <w:pPr>
            <w:pStyle w:val="CD22C245979D40E5AC4C21B446918D5A"/>
          </w:pPr>
          <w:r w:rsidRPr="00173B36">
            <w:t>SKILLS</w:t>
          </w:r>
        </w:p>
      </w:docPartBody>
    </w:docPart>
    <w:docPart>
      <w:docPartPr>
        <w:name w:val="D5287AEE1CF442C399E9174ACB5FD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CF332-3511-4EF4-8DAA-F415F3E6290F}"/>
      </w:docPartPr>
      <w:docPartBody>
        <w:p w:rsidR="009828AE" w:rsidRDefault="005D6A79">
          <w:pPr>
            <w:pStyle w:val="D5287AEE1CF442C399E9174ACB5FDCAF"/>
          </w:pPr>
          <w:r w:rsidRPr="00173B36">
            <w:t>EXPERIENCE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4F81BD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66B28"/>
    <w:rsid w:val="001D4425"/>
    <w:rsid w:val="00266B28"/>
    <w:rsid w:val="003C10CC"/>
    <w:rsid w:val="005D6A79"/>
    <w:rsid w:val="0061347B"/>
    <w:rsid w:val="0081509E"/>
    <w:rsid w:val="009828AE"/>
    <w:rsid w:val="00B96D13"/>
    <w:rsid w:val="00F43D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4AB3776BA5413C867C4C2398D7A29B">
    <w:name w:val="DE4AB3776BA5413C867C4C2398D7A29B"/>
    <w:rsid w:val="00B96D13"/>
  </w:style>
  <w:style w:type="paragraph" w:customStyle="1" w:styleId="989610FE5184408F81A85A731A9D728F">
    <w:name w:val="989610FE5184408F81A85A731A9D728F"/>
    <w:rsid w:val="00B96D13"/>
  </w:style>
  <w:style w:type="paragraph" w:customStyle="1" w:styleId="A813911DE1EB431BBDA5D11F4D743C69">
    <w:name w:val="A813911DE1EB431BBDA5D11F4D743C69"/>
    <w:rsid w:val="00B96D13"/>
  </w:style>
  <w:style w:type="paragraph" w:customStyle="1" w:styleId="6E4D9E9F247245BF9F320DCF0518F654">
    <w:name w:val="6E4D9E9F247245BF9F320DCF0518F654"/>
    <w:rsid w:val="00B96D13"/>
  </w:style>
  <w:style w:type="paragraph" w:customStyle="1" w:styleId="C1DB555F1332445B904CF89CFAABFB73">
    <w:name w:val="C1DB555F1332445B904CF89CFAABFB73"/>
    <w:rsid w:val="00B96D13"/>
  </w:style>
  <w:style w:type="paragraph" w:customStyle="1" w:styleId="F71B51E67F774D93A7CACE5FB1004D81">
    <w:name w:val="F71B51E67F774D93A7CACE5FB1004D81"/>
    <w:rsid w:val="00B96D13"/>
  </w:style>
  <w:style w:type="paragraph" w:customStyle="1" w:styleId="3CF6558CD0344D3EBD9EE444F6787743">
    <w:name w:val="3CF6558CD0344D3EBD9EE444F6787743"/>
    <w:rsid w:val="00B96D13"/>
  </w:style>
  <w:style w:type="paragraph" w:customStyle="1" w:styleId="533C958116814585A8A6169C26182EF8">
    <w:name w:val="533C958116814585A8A6169C26182EF8"/>
    <w:rsid w:val="00B96D13"/>
  </w:style>
  <w:style w:type="paragraph" w:customStyle="1" w:styleId="CE5F0FAFC06245D599DB7C078F5B1930">
    <w:name w:val="CE5F0FAFC06245D599DB7C078F5B1930"/>
    <w:rsid w:val="00B96D13"/>
  </w:style>
  <w:style w:type="paragraph" w:customStyle="1" w:styleId="CD22C245979D40E5AC4C21B446918D5A">
    <w:name w:val="CD22C245979D40E5AC4C21B446918D5A"/>
    <w:rsid w:val="00B96D13"/>
  </w:style>
  <w:style w:type="paragraph" w:styleId="ListParagraph">
    <w:name w:val="List Paragraph"/>
    <w:basedOn w:val="Normal"/>
    <w:uiPriority w:val="34"/>
    <w:qFormat/>
    <w:rsid w:val="00B96D13"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/>
      <w:caps/>
      <w:color w:val="4F81BD" w:themeColor="accent1"/>
      <w:sz w:val="26"/>
      <w:szCs w:val="18"/>
    </w:rPr>
  </w:style>
  <w:style w:type="paragraph" w:customStyle="1" w:styleId="63EC41CC3F28448C96ACAB370B04505E">
    <w:name w:val="63EC41CC3F28448C96ACAB370B04505E"/>
    <w:rsid w:val="00B96D13"/>
  </w:style>
  <w:style w:type="paragraph" w:customStyle="1" w:styleId="D5287AEE1CF442C399E9174ACB5FDCAF">
    <w:name w:val="D5287AEE1CF442C399E9174ACB5FDCAF"/>
    <w:rsid w:val="00B96D13"/>
  </w:style>
  <w:style w:type="paragraph" w:customStyle="1" w:styleId="50A1E61177CD4626A9E5C1A5B3AD9D8A">
    <w:name w:val="50A1E61177CD4626A9E5C1A5B3AD9D8A"/>
    <w:rsid w:val="00B96D13"/>
  </w:style>
  <w:style w:type="paragraph" w:customStyle="1" w:styleId="A2BEDF5AF2CE4A15A65CE6DD0EA2017E">
    <w:name w:val="A2BEDF5AF2CE4A15A65CE6DD0EA2017E"/>
    <w:rsid w:val="00B96D13"/>
  </w:style>
  <w:style w:type="paragraph" w:customStyle="1" w:styleId="761928668E6540E7AABAD66474648D5A">
    <w:name w:val="761928668E6540E7AABAD66474648D5A"/>
    <w:rsid w:val="00B96D13"/>
  </w:style>
  <w:style w:type="paragraph" w:customStyle="1" w:styleId="955EE2CB605C4886B534EC2912F388F9">
    <w:name w:val="955EE2CB605C4886B534EC2912F388F9"/>
    <w:rsid w:val="00B96D13"/>
  </w:style>
  <w:style w:type="paragraph" w:customStyle="1" w:styleId="43A110E425F4437D88C1B2EF1C6CBFBA">
    <w:name w:val="43A110E425F4437D88C1B2EF1C6CBFBA"/>
    <w:rsid w:val="00B96D13"/>
  </w:style>
  <w:style w:type="paragraph" w:customStyle="1" w:styleId="13F3C352EFAC410C812F17866325D8DB">
    <w:name w:val="13F3C352EFAC410C812F17866325D8DB"/>
    <w:rsid w:val="00B96D13"/>
  </w:style>
  <w:style w:type="paragraph" w:customStyle="1" w:styleId="056DE9C0EE8F4502B2213B58650E2159">
    <w:name w:val="056DE9C0EE8F4502B2213B58650E2159"/>
    <w:rsid w:val="00B96D13"/>
  </w:style>
  <w:style w:type="paragraph" w:customStyle="1" w:styleId="59A5C7A64CA84ED2A71516701A3147BD">
    <w:name w:val="59A5C7A64CA84ED2A71516701A3147BD"/>
    <w:rsid w:val="00B96D13"/>
  </w:style>
  <w:style w:type="paragraph" w:customStyle="1" w:styleId="7B558D1086194290943C90B3D44AD049">
    <w:name w:val="7B558D1086194290943C90B3D44AD049"/>
    <w:rsid w:val="00B96D13"/>
  </w:style>
  <w:style w:type="paragraph" w:customStyle="1" w:styleId="D2324A41BD8B43378CE27BA53A3BD95E">
    <w:name w:val="D2324A41BD8B43378CE27BA53A3BD95E"/>
    <w:rsid w:val="00B96D13"/>
  </w:style>
  <w:style w:type="paragraph" w:customStyle="1" w:styleId="9E9F8F5517A24FC0AB7CB05419444B4B">
    <w:name w:val="9E9F8F5517A24FC0AB7CB05419444B4B"/>
    <w:rsid w:val="00B96D13"/>
  </w:style>
  <w:style w:type="paragraph" w:customStyle="1" w:styleId="8E5EE9B6A62E47928C07D99DB74CEDEA">
    <w:name w:val="8E5EE9B6A62E47928C07D99DB74CEDEA"/>
    <w:rsid w:val="00B96D13"/>
  </w:style>
  <w:style w:type="paragraph" w:customStyle="1" w:styleId="A5F6F31D4CF943BEB8A3A2DED09C9AAA">
    <w:name w:val="A5F6F31D4CF943BEB8A3A2DED09C9AAA"/>
    <w:rsid w:val="00B96D13"/>
  </w:style>
  <w:style w:type="paragraph" w:customStyle="1" w:styleId="1741B9D9D08B496BB6435E18A5C3BF79">
    <w:name w:val="1741B9D9D08B496BB6435E18A5C3BF79"/>
    <w:rsid w:val="00B96D13"/>
  </w:style>
  <w:style w:type="paragraph" w:customStyle="1" w:styleId="E840F29491A94905A00C371277FBD41E">
    <w:name w:val="E840F29491A94905A00C371277FBD41E"/>
    <w:rsid w:val="00B96D13"/>
  </w:style>
  <w:style w:type="paragraph" w:customStyle="1" w:styleId="E5B1B68BA0664B58A298FBBE7D7AA949">
    <w:name w:val="E5B1B68BA0664B58A298FBBE7D7AA949"/>
    <w:rsid w:val="00B96D13"/>
  </w:style>
  <w:style w:type="paragraph" w:customStyle="1" w:styleId="2B7E86A49DF04011A0FC1E444C685987">
    <w:name w:val="2B7E86A49DF04011A0FC1E444C685987"/>
    <w:rsid w:val="00266B28"/>
  </w:style>
  <w:style w:type="paragraph" w:customStyle="1" w:styleId="7B40A23BC47542849CA25808AB45FBF6">
    <w:name w:val="7B40A23BC47542849CA25808AB45FBF6"/>
    <w:rsid w:val="00B96D13"/>
    <w:pPr>
      <w:spacing w:after="200" w:line="276" w:lineRule="auto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5F871-14B8-4D95-A6C1-9EDE59C1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A123E-AC83-4E4A-BE5D-B91DD96A340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BA4E611-6C4A-43EF-9618-381D1DDF3E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EAFF8C-1E4C-4EE7-94BB-0B079FC17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Columns resume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2021-02-05T20:56:00Z</dcterms:created>
  <dcterms:modified xsi:type="dcterms:W3CDTF">2021-04-12T08:03:00Z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